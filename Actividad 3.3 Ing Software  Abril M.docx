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C2808" w14:textId="77777777" w:rsidR="009405C8" w:rsidRPr="00E719AD" w:rsidRDefault="00E719AD" w:rsidP="00E719AD">
      <w:pPr>
        <w:pStyle w:val="Title"/>
        <w:spacing w:after="0"/>
        <w:jc w:val="center"/>
        <w:rPr>
          <w:rFonts w:asciiTheme="minorHAnsi" w:hAnsiTheme="minorHAnsi"/>
          <w:b w:val="0"/>
          <w:sz w:val="28"/>
          <w:szCs w:val="28"/>
        </w:rPr>
      </w:pPr>
      <w:r w:rsidRPr="00E719AD">
        <w:rPr>
          <w:rFonts w:asciiTheme="minorHAnsi" w:hAnsiTheme="minorHAnsi"/>
          <w:b w:val="0"/>
          <w:sz w:val="28"/>
          <w:szCs w:val="28"/>
        </w:rPr>
        <w:t>TECNOLÓGICO NACIONAL DE MÉXICO</w:t>
      </w:r>
    </w:p>
    <w:p w14:paraId="397878CC" w14:textId="48C6647F" w:rsidR="00E719AD" w:rsidRDefault="00E719AD" w:rsidP="00E719AD">
      <w:pPr>
        <w:pStyle w:val="Subtitle"/>
        <w:spacing w:after="0" w:line="240" w:lineRule="auto"/>
        <w:jc w:val="center"/>
        <w:rPr>
          <w:rFonts w:asciiTheme="minorHAnsi" w:hAnsiTheme="minorHAnsi"/>
          <w:sz w:val="28"/>
          <w:szCs w:val="28"/>
        </w:rPr>
      </w:pPr>
      <w:r w:rsidRPr="00E719AD">
        <w:rPr>
          <w:rFonts w:asciiTheme="minorHAnsi" w:hAnsiTheme="minorHAnsi"/>
          <w:sz w:val="28"/>
          <w:szCs w:val="28"/>
        </w:rPr>
        <w:t xml:space="preserve">INSTITUTO TECNOLÓGICO DE </w:t>
      </w:r>
      <w:r w:rsidR="00BC7A21">
        <w:rPr>
          <w:rFonts w:asciiTheme="minorHAnsi" w:hAnsiTheme="minorHAnsi"/>
          <w:sz w:val="28"/>
          <w:szCs w:val="28"/>
        </w:rPr>
        <w:t>SALTILLO</w:t>
      </w:r>
    </w:p>
    <w:p w14:paraId="5DBF054C" w14:textId="77777777" w:rsidR="00E719AD" w:rsidRPr="00E719AD" w:rsidRDefault="00E719AD" w:rsidP="00E719AD">
      <w:pPr>
        <w:pStyle w:val="Autor"/>
      </w:pPr>
    </w:p>
    <w:p w14:paraId="043B10A0" w14:textId="77777777" w:rsidR="00E719AD" w:rsidRPr="00E719AD" w:rsidRDefault="00E719AD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808080" w:themeColor="background1" w:themeShade="80"/>
          <w:sz w:val="24"/>
        </w:rPr>
      </w:pPr>
      <w:r w:rsidRPr="00E719AD">
        <w:rPr>
          <w:rFonts w:asciiTheme="minorHAnsi" w:hAnsiTheme="minorHAnsi"/>
          <w:b w:val="0"/>
          <w:color w:val="808080" w:themeColor="background1" w:themeShade="80"/>
          <w:sz w:val="24"/>
        </w:rPr>
        <w:t>SUBDIRECCIÓN ACADÉMICA</w:t>
      </w:r>
    </w:p>
    <w:p w14:paraId="68F97FB2" w14:textId="77777777" w:rsidR="00E719AD" w:rsidRPr="00E719AD" w:rsidRDefault="00E719AD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808080" w:themeColor="background1" w:themeShade="80"/>
          <w:sz w:val="24"/>
        </w:rPr>
      </w:pPr>
      <w:r w:rsidRPr="00E719AD">
        <w:rPr>
          <w:rFonts w:asciiTheme="minorHAnsi" w:hAnsiTheme="minorHAnsi"/>
          <w:b w:val="0"/>
          <w:color w:val="808080" w:themeColor="background1" w:themeShade="80"/>
          <w:sz w:val="24"/>
        </w:rPr>
        <w:t>DEPARTAMENTO DE EDUCACIÓN A DISTANCIA</w:t>
      </w:r>
    </w:p>
    <w:p w14:paraId="46A4CAFF" w14:textId="77777777" w:rsidR="00E719AD" w:rsidRPr="002102BD" w:rsidRDefault="00E719AD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7030A0"/>
          <w:sz w:val="24"/>
        </w:rPr>
      </w:pPr>
      <w:r w:rsidRPr="002102BD">
        <w:rPr>
          <w:rFonts w:asciiTheme="minorHAnsi" w:hAnsiTheme="minorHAnsi"/>
          <w:b w:val="0"/>
          <w:color w:val="7030A0"/>
          <w:sz w:val="24"/>
        </w:rPr>
        <w:t>INGENIERÍA EN SISTEMAS COMPUTACIONALES</w:t>
      </w:r>
    </w:p>
    <w:p w14:paraId="3B0C71BA" w14:textId="77777777" w:rsidR="00E719AD" w:rsidRPr="002102BD" w:rsidRDefault="00E719AD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7030A0"/>
          <w:sz w:val="24"/>
        </w:rPr>
      </w:pPr>
    </w:p>
    <w:p w14:paraId="6773C549" w14:textId="77777777" w:rsidR="00E719AD" w:rsidRPr="002102BD" w:rsidRDefault="00E719AD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7030A0"/>
          <w:sz w:val="24"/>
        </w:rPr>
      </w:pPr>
    </w:p>
    <w:p w14:paraId="5F645DC1" w14:textId="77777777" w:rsidR="00E719AD" w:rsidRPr="002102BD" w:rsidRDefault="00E719AD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7030A0"/>
          <w:sz w:val="24"/>
        </w:rPr>
      </w:pPr>
    </w:p>
    <w:p w14:paraId="286DA5F5" w14:textId="77777777" w:rsidR="00E719AD" w:rsidRPr="002102BD" w:rsidRDefault="00E719AD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7030A0"/>
          <w:sz w:val="24"/>
        </w:rPr>
      </w:pPr>
    </w:p>
    <w:p w14:paraId="1184709D" w14:textId="77777777" w:rsidR="00925C09" w:rsidRPr="002102BD" w:rsidRDefault="00925C09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7030A0"/>
          <w:sz w:val="24"/>
        </w:rPr>
      </w:pPr>
    </w:p>
    <w:p w14:paraId="20E0EAE3" w14:textId="77777777" w:rsidR="00925C09" w:rsidRPr="002102BD" w:rsidRDefault="00925C09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7030A0"/>
          <w:sz w:val="24"/>
        </w:rPr>
      </w:pPr>
    </w:p>
    <w:p w14:paraId="6F9FD49D" w14:textId="77777777" w:rsidR="00E719AD" w:rsidRPr="002102BD" w:rsidRDefault="00E719AD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7030A0"/>
          <w:sz w:val="24"/>
        </w:rPr>
      </w:pPr>
    </w:p>
    <w:p w14:paraId="61AC762E" w14:textId="77777777" w:rsidR="00E719AD" w:rsidRPr="002102BD" w:rsidRDefault="00E719AD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7030A0"/>
          <w:sz w:val="24"/>
        </w:rPr>
      </w:pPr>
    </w:p>
    <w:p w14:paraId="7502A877" w14:textId="53A94EFE" w:rsidR="0032393A" w:rsidRDefault="002B241A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7030A0"/>
          <w:sz w:val="32"/>
        </w:rPr>
      </w:pPr>
      <w:r w:rsidRPr="002B241A">
        <w:rPr>
          <w:rFonts w:asciiTheme="minorHAnsi" w:hAnsiTheme="minorHAnsi"/>
          <w:b w:val="0"/>
          <w:color w:val="7030A0"/>
          <w:sz w:val="32"/>
        </w:rPr>
        <w:t>INGENIERÍA DE SOFTWARE</w:t>
      </w:r>
      <w:r w:rsidR="002D7156" w:rsidRPr="002D7156">
        <w:rPr>
          <w:rFonts w:asciiTheme="minorHAnsi" w:hAnsiTheme="minorHAnsi"/>
          <w:b w:val="0"/>
          <w:color w:val="7030A0"/>
          <w:sz w:val="32"/>
        </w:rPr>
        <w:t>B</w:t>
      </w:r>
    </w:p>
    <w:p w14:paraId="7BA6F630" w14:textId="77777777" w:rsidR="002D7156" w:rsidRPr="002102BD" w:rsidRDefault="002D7156" w:rsidP="00E719AD">
      <w:pPr>
        <w:pStyle w:val="Autor"/>
        <w:spacing w:line="240" w:lineRule="auto"/>
        <w:jc w:val="center"/>
        <w:rPr>
          <w:rFonts w:asciiTheme="minorHAnsi" w:hAnsiTheme="minorHAnsi"/>
          <w:b w:val="0"/>
          <w:color w:val="7030A0"/>
          <w:sz w:val="24"/>
        </w:rPr>
      </w:pPr>
    </w:p>
    <w:p w14:paraId="35D4C661" w14:textId="4BF610A4" w:rsidR="00925C09" w:rsidRDefault="0032393A" w:rsidP="0032393A">
      <w:pPr>
        <w:pStyle w:val="Autor"/>
        <w:spacing w:line="240" w:lineRule="auto"/>
        <w:jc w:val="center"/>
        <w:rPr>
          <w:rFonts w:asciiTheme="minorHAnsi" w:hAnsiTheme="minorHAnsi" w:cs="Arial"/>
          <w:b w:val="0"/>
          <w:bCs/>
          <w:color w:val="7030A0"/>
          <w:sz w:val="24"/>
          <w:bdr w:val="none" w:sz="0" w:space="0" w:color="auto" w:frame="1"/>
          <w:shd w:val="clear" w:color="auto" w:fill="FFFFFF"/>
        </w:rPr>
      </w:pPr>
      <w:r>
        <w:rPr>
          <w:rFonts w:asciiTheme="minorHAnsi" w:hAnsiTheme="minorHAnsi"/>
          <w:b w:val="0"/>
          <w:color w:val="7030A0"/>
          <w:sz w:val="24"/>
        </w:rPr>
        <w:t>UNIDAD</w:t>
      </w:r>
      <w:r w:rsidR="00925C09" w:rsidRPr="002102BD">
        <w:rPr>
          <w:rFonts w:asciiTheme="minorHAnsi" w:hAnsiTheme="minorHAnsi"/>
          <w:b w:val="0"/>
          <w:color w:val="7030A0"/>
          <w:sz w:val="24"/>
        </w:rPr>
        <w:t xml:space="preserve"> </w:t>
      </w:r>
      <w:r w:rsidR="00537770">
        <w:rPr>
          <w:rFonts w:asciiTheme="minorHAnsi" w:hAnsiTheme="minorHAnsi"/>
          <w:b w:val="0"/>
          <w:color w:val="7030A0"/>
          <w:sz w:val="24"/>
        </w:rPr>
        <w:t>3</w:t>
      </w:r>
      <w:r w:rsidR="00925C09" w:rsidRPr="002102BD">
        <w:rPr>
          <w:rFonts w:asciiTheme="minorHAnsi" w:hAnsiTheme="minorHAnsi"/>
          <w:b w:val="0"/>
          <w:color w:val="7030A0"/>
          <w:sz w:val="24"/>
        </w:rPr>
        <w:t xml:space="preserve">. </w:t>
      </w:r>
      <w:bookmarkStart w:id="0" w:name="_Toc467482734"/>
      <w:r w:rsidR="00537770">
        <w:rPr>
          <w:rFonts w:asciiTheme="minorHAnsi" w:hAnsiTheme="minorHAnsi" w:cs="Arial"/>
          <w:b w:val="0"/>
          <w:bCs/>
          <w:color w:val="7030A0"/>
          <w:sz w:val="24"/>
          <w:bdr w:val="none" w:sz="0" w:space="0" w:color="auto" w:frame="1"/>
          <w:shd w:val="clear" w:color="auto" w:fill="FFFFFF"/>
        </w:rPr>
        <w:t>Desarrollo</w:t>
      </w:r>
    </w:p>
    <w:p w14:paraId="621EDFD0" w14:textId="77777777" w:rsidR="0032393A" w:rsidRPr="002102BD" w:rsidRDefault="0032393A" w:rsidP="0032393A">
      <w:pPr>
        <w:pStyle w:val="Autor"/>
        <w:spacing w:line="240" w:lineRule="auto"/>
        <w:jc w:val="center"/>
        <w:rPr>
          <w:rFonts w:asciiTheme="minorHAnsi" w:eastAsiaTheme="majorEastAsia" w:hAnsiTheme="minorHAnsi" w:cstheme="majorBidi"/>
          <w:caps/>
          <w:color w:val="7030A0"/>
          <w:kern w:val="28"/>
          <w:sz w:val="40"/>
          <w:szCs w:val="56"/>
        </w:rPr>
      </w:pPr>
    </w:p>
    <w:p w14:paraId="3ECB3581" w14:textId="77777777" w:rsidR="00925C09" w:rsidRPr="002102BD" w:rsidRDefault="00925C09" w:rsidP="00925C09">
      <w:pPr>
        <w:pStyle w:val="Autor"/>
        <w:spacing w:line="240" w:lineRule="auto"/>
        <w:jc w:val="center"/>
        <w:rPr>
          <w:rFonts w:asciiTheme="minorHAnsi" w:eastAsiaTheme="majorEastAsia" w:hAnsiTheme="minorHAnsi" w:cstheme="majorBidi"/>
          <w:caps/>
          <w:color w:val="7030A0"/>
          <w:kern w:val="28"/>
          <w:sz w:val="40"/>
          <w:szCs w:val="56"/>
        </w:rPr>
      </w:pPr>
    </w:p>
    <w:p w14:paraId="5406B39F" w14:textId="3F28BC5C" w:rsidR="00823BF6" w:rsidRDefault="00537770" w:rsidP="00925C09">
      <w:pPr>
        <w:pStyle w:val="Autor"/>
        <w:spacing w:line="240" w:lineRule="auto"/>
        <w:jc w:val="center"/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</w:pPr>
      <w:r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>3.</w:t>
      </w:r>
      <w:r w:rsidR="006F2B34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>3</w:t>
      </w:r>
      <w:r w:rsidR="009B3C96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 xml:space="preserve"> </w:t>
      </w:r>
      <w:r w:rsidR="006F2B34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>Desarrollo de Software</w:t>
      </w:r>
    </w:p>
    <w:p w14:paraId="3BA585B8" w14:textId="77777777" w:rsidR="004A4138" w:rsidRPr="002102BD" w:rsidRDefault="004A4138" w:rsidP="00925C09">
      <w:pPr>
        <w:pStyle w:val="Autor"/>
        <w:spacing w:line="240" w:lineRule="auto"/>
        <w:jc w:val="center"/>
        <w:rPr>
          <w:rFonts w:asciiTheme="minorHAnsi" w:eastAsiaTheme="majorEastAsia" w:hAnsiTheme="minorHAnsi" w:cstheme="majorBidi"/>
          <w:b w:val="0"/>
          <w:caps/>
          <w:color w:val="7030A0"/>
          <w:kern w:val="28"/>
          <w:sz w:val="24"/>
        </w:rPr>
      </w:pPr>
    </w:p>
    <w:p w14:paraId="6D46265F" w14:textId="77777777" w:rsidR="00925C09" w:rsidRDefault="00925C09" w:rsidP="00925C09">
      <w:pPr>
        <w:pStyle w:val="Autor"/>
        <w:spacing w:line="240" w:lineRule="auto"/>
        <w:jc w:val="center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373AF43D" w14:textId="77777777" w:rsidR="00925C09" w:rsidRDefault="00925C09" w:rsidP="00925C09">
      <w:pPr>
        <w:pStyle w:val="Autor"/>
        <w:spacing w:line="240" w:lineRule="auto"/>
        <w:jc w:val="center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6BB88706" w14:textId="77777777" w:rsidR="00925C09" w:rsidRDefault="00925C09" w:rsidP="00925C09">
      <w:pPr>
        <w:pStyle w:val="Autor"/>
        <w:spacing w:line="240" w:lineRule="auto"/>
        <w:jc w:val="center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2120DA3B" w14:textId="77777777" w:rsidR="00925C09" w:rsidRDefault="00925C09" w:rsidP="006F7569">
      <w:pPr>
        <w:pStyle w:val="Autor"/>
        <w:spacing w:line="240" w:lineRule="auto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120D5C59" w14:textId="77777777" w:rsidR="00925C09" w:rsidRDefault="00925C09" w:rsidP="006F7569">
      <w:pPr>
        <w:pStyle w:val="Autor"/>
        <w:spacing w:line="240" w:lineRule="auto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259C87A5" w14:textId="77777777" w:rsidR="00925C09" w:rsidRDefault="00925C09" w:rsidP="00925C09">
      <w:pPr>
        <w:pStyle w:val="Autor"/>
        <w:spacing w:line="240" w:lineRule="auto"/>
        <w:jc w:val="center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010C7918" w14:textId="77777777" w:rsidR="00925C09" w:rsidRPr="006E3EEC" w:rsidRDefault="00925C09" w:rsidP="00925C09">
      <w:pPr>
        <w:pStyle w:val="Autor"/>
        <w:spacing w:line="240" w:lineRule="auto"/>
        <w:jc w:val="left"/>
        <w:rPr>
          <w:rFonts w:asciiTheme="minorHAnsi" w:eastAsiaTheme="majorEastAsia" w:hAnsiTheme="minorHAnsi" w:cstheme="majorBidi"/>
          <w:b w:val="0"/>
          <w:color w:val="auto"/>
          <w:kern w:val="28"/>
          <w:sz w:val="24"/>
        </w:rPr>
      </w:pPr>
      <w:r w:rsidRPr="006E3EEC">
        <w:rPr>
          <w:rFonts w:asciiTheme="minorHAnsi" w:eastAsiaTheme="majorEastAsia" w:hAnsiTheme="minorHAnsi" w:cstheme="majorBidi"/>
          <w:b w:val="0"/>
          <w:color w:val="auto"/>
          <w:kern w:val="28"/>
          <w:sz w:val="24"/>
        </w:rPr>
        <w:t>Catedrático.</w:t>
      </w:r>
    </w:p>
    <w:p w14:paraId="2CD4D0E7" w14:textId="744AD6A6" w:rsidR="00925C09" w:rsidRDefault="006F7569" w:rsidP="00925C09">
      <w:pPr>
        <w:pStyle w:val="Autor"/>
        <w:spacing w:line="240" w:lineRule="auto"/>
        <w:jc w:val="left"/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</w:pPr>
      <w:r w:rsidRPr="006F7569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>CESAR EDUARDO CONTRERAS DELGADO</w:t>
      </w:r>
    </w:p>
    <w:p w14:paraId="7619A074" w14:textId="77777777" w:rsidR="006F7569" w:rsidRDefault="006F7569" w:rsidP="00925C09">
      <w:pPr>
        <w:pStyle w:val="Autor"/>
        <w:spacing w:line="240" w:lineRule="auto"/>
        <w:jc w:val="left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7B5F0AFA" w14:textId="77777777" w:rsidR="00925C09" w:rsidRDefault="00925C09" w:rsidP="00925C09">
      <w:pPr>
        <w:pStyle w:val="Autor"/>
        <w:spacing w:line="240" w:lineRule="auto"/>
        <w:jc w:val="left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08350997" w14:textId="77777777" w:rsidR="00925C09" w:rsidRDefault="00925C09" w:rsidP="00925C09">
      <w:pPr>
        <w:pStyle w:val="Autor"/>
        <w:spacing w:line="240" w:lineRule="auto"/>
        <w:jc w:val="left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75BDA791" w14:textId="77777777" w:rsidR="00925C09" w:rsidRDefault="00925C09" w:rsidP="00925C09">
      <w:pPr>
        <w:pStyle w:val="Autor"/>
        <w:spacing w:line="240" w:lineRule="auto"/>
        <w:jc w:val="left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07D24AFC" w14:textId="77777777" w:rsidR="00925C09" w:rsidRDefault="00925C09" w:rsidP="00925C09">
      <w:pPr>
        <w:pStyle w:val="Autor"/>
        <w:spacing w:line="240" w:lineRule="auto"/>
        <w:jc w:val="left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299348D7" w14:textId="77777777" w:rsidR="00925C09" w:rsidRPr="006E3EEC" w:rsidRDefault="00925C09" w:rsidP="00925C09">
      <w:pPr>
        <w:pStyle w:val="Autor"/>
        <w:spacing w:line="240" w:lineRule="auto"/>
        <w:jc w:val="right"/>
        <w:rPr>
          <w:rFonts w:asciiTheme="minorHAnsi" w:eastAsiaTheme="majorEastAsia" w:hAnsiTheme="minorHAnsi" w:cstheme="majorBidi"/>
          <w:b w:val="0"/>
          <w:color w:val="auto"/>
          <w:kern w:val="28"/>
          <w:sz w:val="24"/>
        </w:rPr>
      </w:pPr>
      <w:r w:rsidRPr="006E3EEC">
        <w:rPr>
          <w:rFonts w:asciiTheme="minorHAnsi" w:eastAsiaTheme="majorEastAsia" w:hAnsiTheme="minorHAnsi" w:cstheme="majorBidi"/>
          <w:b w:val="0"/>
          <w:color w:val="auto"/>
          <w:kern w:val="28"/>
          <w:sz w:val="24"/>
        </w:rPr>
        <w:t>Presenta:</w:t>
      </w:r>
    </w:p>
    <w:p w14:paraId="125E28CA" w14:textId="2642AE23" w:rsidR="00925C09" w:rsidRDefault="006F7569" w:rsidP="00925C09">
      <w:pPr>
        <w:pStyle w:val="Autor"/>
        <w:spacing w:line="240" w:lineRule="auto"/>
        <w:jc w:val="right"/>
        <w:rPr>
          <w:rFonts w:asciiTheme="minorHAnsi" w:eastAsiaTheme="majorEastAsia" w:hAnsiTheme="minorHAnsi" w:cstheme="majorBidi"/>
          <w:b w:val="0"/>
          <w:color w:val="auto"/>
          <w:kern w:val="28"/>
          <w:sz w:val="24"/>
        </w:rPr>
      </w:pPr>
      <w:r>
        <w:rPr>
          <w:rFonts w:asciiTheme="minorHAnsi" w:eastAsiaTheme="majorEastAsia" w:hAnsiTheme="minorHAnsi" w:cstheme="majorBidi"/>
          <w:b w:val="0"/>
          <w:color w:val="auto"/>
          <w:kern w:val="28"/>
          <w:sz w:val="24"/>
        </w:rPr>
        <w:t>Abril Mejia Rangel</w:t>
      </w:r>
    </w:p>
    <w:p w14:paraId="671F4243" w14:textId="69764812" w:rsidR="006F7569" w:rsidRPr="006E3EEC" w:rsidRDefault="006F7569" w:rsidP="00925C09">
      <w:pPr>
        <w:pStyle w:val="Autor"/>
        <w:spacing w:line="240" w:lineRule="auto"/>
        <w:jc w:val="right"/>
        <w:rPr>
          <w:rFonts w:asciiTheme="minorHAnsi" w:eastAsiaTheme="majorEastAsia" w:hAnsiTheme="minorHAnsi" w:cstheme="majorBidi"/>
          <w:b w:val="0"/>
          <w:color w:val="auto"/>
          <w:kern w:val="28"/>
          <w:sz w:val="24"/>
        </w:rPr>
      </w:pPr>
      <w:r>
        <w:rPr>
          <w:rFonts w:asciiTheme="minorHAnsi" w:eastAsiaTheme="majorEastAsia" w:hAnsiTheme="minorHAnsi" w:cstheme="majorBidi"/>
          <w:b w:val="0"/>
          <w:color w:val="auto"/>
          <w:kern w:val="28"/>
          <w:sz w:val="24"/>
        </w:rPr>
        <w:t>19052155</w:t>
      </w:r>
    </w:p>
    <w:p w14:paraId="414F8834" w14:textId="77777777" w:rsidR="00925C09" w:rsidRDefault="00925C09" w:rsidP="00925C09">
      <w:pPr>
        <w:pStyle w:val="Autor"/>
        <w:spacing w:line="240" w:lineRule="auto"/>
        <w:jc w:val="right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2328FCEC" w14:textId="77777777" w:rsidR="00925C09" w:rsidRDefault="00925C09" w:rsidP="00925C09">
      <w:pPr>
        <w:pStyle w:val="Autor"/>
        <w:spacing w:line="240" w:lineRule="auto"/>
        <w:jc w:val="right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767BAEE4" w14:textId="77777777" w:rsidR="00925C09" w:rsidRDefault="00925C09" w:rsidP="00925C09">
      <w:pPr>
        <w:pStyle w:val="Autor"/>
        <w:spacing w:line="240" w:lineRule="auto"/>
        <w:jc w:val="right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01F153C6" w14:textId="77777777" w:rsidR="00925C09" w:rsidRDefault="00925C09" w:rsidP="00925C09">
      <w:pPr>
        <w:pStyle w:val="Autor"/>
        <w:spacing w:line="240" w:lineRule="auto"/>
        <w:jc w:val="right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2227789F" w14:textId="77777777" w:rsidR="00925C09" w:rsidRDefault="00925C09" w:rsidP="00925C09">
      <w:pPr>
        <w:pStyle w:val="Autor"/>
        <w:spacing w:line="240" w:lineRule="auto"/>
        <w:jc w:val="right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5F4B2D40" w14:textId="77777777" w:rsidR="00925C09" w:rsidRDefault="00925C09" w:rsidP="00925C09">
      <w:pPr>
        <w:pStyle w:val="Autor"/>
        <w:spacing w:line="240" w:lineRule="auto"/>
        <w:jc w:val="right"/>
        <w:rPr>
          <w:rFonts w:asciiTheme="minorHAnsi" w:eastAsiaTheme="majorEastAsia" w:hAnsiTheme="minorHAnsi" w:cstheme="majorBidi"/>
          <w:b w:val="0"/>
          <w:caps/>
          <w:color w:val="auto"/>
          <w:kern w:val="28"/>
          <w:sz w:val="24"/>
        </w:rPr>
      </w:pPr>
    </w:p>
    <w:p w14:paraId="6213D7A6" w14:textId="3478CE42" w:rsidR="00925C09" w:rsidRDefault="006F7569" w:rsidP="0072709E">
      <w:pPr>
        <w:pStyle w:val="Autor"/>
        <w:spacing w:line="240" w:lineRule="auto"/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</w:pPr>
      <w:r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>Saltillo</w:t>
      </w:r>
      <w:r w:rsidR="006E3EEC" w:rsidRPr="002102BD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 xml:space="preserve">, </w:t>
      </w:r>
      <w:r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>Coahuila</w:t>
      </w:r>
      <w:r w:rsidR="006E3EEC" w:rsidRPr="002102BD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 xml:space="preserve">; a </w:t>
      </w:r>
      <w:r w:rsidR="00F37FD6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>9</w:t>
      </w:r>
      <w:r w:rsidR="002D7156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 xml:space="preserve"> </w:t>
      </w:r>
      <w:r w:rsidR="006E3EEC" w:rsidRPr="002102BD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 xml:space="preserve">de </w:t>
      </w:r>
      <w:r w:rsidR="00B9209F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>juni</w:t>
      </w:r>
      <w:r w:rsidR="006A5829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>o</w:t>
      </w:r>
      <w:r w:rsidR="006E3EEC" w:rsidRPr="002102BD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 xml:space="preserve"> de 20</w:t>
      </w:r>
      <w:r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>2</w:t>
      </w:r>
      <w:r w:rsidR="002B241A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>3</w:t>
      </w:r>
      <w:r w:rsidR="006E3EEC" w:rsidRPr="002102BD">
        <w:rPr>
          <w:rFonts w:asciiTheme="minorHAnsi" w:eastAsiaTheme="majorEastAsia" w:hAnsiTheme="minorHAnsi" w:cstheme="majorBidi"/>
          <w:b w:val="0"/>
          <w:color w:val="7030A0"/>
          <w:kern w:val="28"/>
          <w:sz w:val="24"/>
        </w:rPr>
        <w:t>.</w:t>
      </w:r>
    </w:p>
    <w:bookmarkEnd w:id="0"/>
    <w:p w14:paraId="6154D666" w14:textId="77777777" w:rsidR="00E512B3" w:rsidRPr="00487DEE" w:rsidRDefault="00E512B3" w:rsidP="00E512B3">
      <w:pPr>
        <w:pStyle w:val="Autor"/>
        <w:tabs>
          <w:tab w:val="left" w:pos="6645"/>
        </w:tabs>
        <w:spacing w:line="240" w:lineRule="auto"/>
        <w:rPr>
          <w:rFonts w:ascii="Arial" w:eastAsiaTheme="majorEastAsia" w:hAnsi="Arial" w:cs="Arial"/>
          <w:b w:val="0"/>
          <w:bCs/>
          <w:color w:val="FF0066"/>
          <w:kern w:val="28"/>
          <w:sz w:val="24"/>
        </w:rPr>
      </w:pPr>
    </w:p>
    <w:p w14:paraId="55A36829" w14:textId="7769B382" w:rsidR="00231C58" w:rsidRPr="00834F4E" w:rsidRDefault="00834F4E" w:rsidP="002C77C1">
      <w:pPr>
        <w:pStyle w:val="Autor"/>
        <w:spacing w:line="276" w:lineRule="auto"/>
        <w:jc w:val="center"/>
        <w:rPr>
          <w:rFonts w:ascii="Century Gothic" w:eastAsiaTheme="majorEastAsia" w:hAnsi="Century Gothic" w:cs="Arial"/>
          <w:b w:val="0"/>
          <w:bCs/>
          <w:color w:val="FF66FF"/>
          <w:kern w:val="28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834F4E">
        <w:rPr>
          <w:rFonts w:ascii="Century Gothic" w:eastAsiaTheme="majorEastAsia" w:hAnsi="Century Gothic" w:cs="Arial"/>
          <w:b w:val="0"/>
          <w:bCs/>
          <w:color w:val="FF66FF"/>
          <w:kern w:val="28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Introducción</w:t>
      </w:r>
    </w:p>
    <w:p w14:paraId="675C03B9" w14:textId="610806F6" w:rsidR="00834F4E" w:rsidRDefault="00834F4E" w:rsidP="0088027D">
      <w:pPr>
        <w:pStyle w:val="Autor"/>
        <w:spacing w:line="240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>En este documento, s</w:t>
      </w:r>
      <w:r w:rsidR="00B9209F"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>e describirá los elementos del software, cálculos de ecuaciones, captura de datos, muestra de resultados y graficas. Esto se muestra en la página web</w:t>
      </w:r>
      <w:r w:rsidR="00BC3822"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>.</w:t>
      </w:r>
    </w:p>
    <w:p w14:paraId="2637C4B2" w14:textId="77777777" w:rsidR="00834F4E" w:rsidRDefault="00834F4E" w:rsidP="00834F4E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</w:p>
    <w:p w14:paraId="7B54C673" w14:textId="21B3F4AA" w:rsidR="006318CD" w:rsidRDefault="00834F4E" w:rsidP="00C978FE">
      <w:pPr>
        <w:pStyle w:val="Autor"/>
        <w:spacing w:line="276" w:lineRule="auto"/>
        <w:jc w:val="center"/>
        <w:rPr>
          <w:rFonts w:ascii="Century Gothic" w:eastAsiaTheme="majorEastAsia" w:hAnsi="Century Gothic" w:cs="Arial"/>
          <w:b w:val="0"/>
          <w:bCs/>
          <w:color w:val="FF66FF"/>
          <w:kern w:val="28"/>
          <w:sz w:val="28"/>
          <w:szCs w:val="28"/>
        </w:rPr>
      </w:pPr>
      <w:r w:rsidRPr="00834F4E">
        <w:rPr>
          <w:rFonts w:ascii="Century Gothic" w:eastAsiaTheme="majorEastAsia" w:hAnsi="Century Gothic" w:cs="Arial"/>
          <w:b w:val="0"/>
          <w:bCs/>
          <w:color w:val="FF66FF"/>
          <w:kern w:val="28"/>
          <w:sz w:val="28"/>
          <w:szCs w:val="28"/>
        </w:rPr>
        <w:t>Desarrollo</w:t>
      </w:r>
    </w:p>
    <w:p w14:paraId="6CADAE16" w14:textId="7BCB95BA" w:rsidR="00D64E1C" w:rsidRPr="002833BA" w:rsidRDefault="00306F60" w:rsidP="00213FF6">
      <w:pPr>
        <w:pStyle w:val="Autor"/>
        <w:spacing w:line="276" w:lineRule="auto"/>
        <w:rPr>
          <w:rFonts w:ascii="Arial" w:eastAsiaTheme="majorEastAsia" w:hAnsi="Arial" w:cs="Arial"/>
          <w:color w:val="6600CC"/>
          <w:kern w:val="28"/>
          <w:sz w:val="22"/>
          <w:szCs w:val="22"/>
        </w:rPr>
      </w:pPr>
      <w:r>
        <w:rPr>
          <w:rFonts w:ascii="Arial" w:eastAsiaTheme="majorEastAsia" w:hAnsi="Arial" w:cs="Arial"/>
          <w:color w:val="6600CC"/>
          <w:kern w:val="28"/>
          <w:sz w:val="22"/>
          <w:szCs w:val="22"/>
        </w:rPr>
        <w:t>Vista principal</w:t>
      </w:r>
    </w:p>
    <w:p w14:paraId="5244D553" w14:textId="297F67A6" w:rsidR="00BC3822" w:rsidRDefault="001B226A" w:rsidP="00C5317B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>En la vista principal del software, se muestra un texto de bienvenida con una imagen de fondo y con 2 menús: formulas y ejercicios</w:t>
      </w:r>
      <w:r w:rsidR="002833BA"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>.</w:t>
      </w:r>
    </w:p>
    <w:p w14:paraId="552C6EDC" w14:textId="05DC03F2" w:rsidR="00CA7E4A" w:rsidRDefault="00CA7E4A" w:rsidP="00CA7E4A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noProof/>
        </w:rPr>
        <w:drawing>
          <wp:inline distT="0" distB="0" distL="0" distR="0" wp14:anchorId="649016B4" wp14:editId="37F0C9A2">
            <wp:extent cx="3905250" cy="3179684"/>
            <wp:effectExtent l="0" t="0" r="0" b="1905"/>
            <wp:docPr id="1328872049" name="Picture 1" descr="A picture containing text, screenshot, circle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72049" name="Picture 1" descr="A picture containing text, screenshot, circle, softwar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7967" cy="318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6AA2" w14:textId="77777777" w:rsidR="008F592B" w:rsidRDefault="008F592B" w:rsidP="008F592B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</w:p>
    <w:p w14:paraId="4BF054E9" w14:textId="4246FEDE" w:rsidR="008F592B" w:rsidRDefault="008F592B" w:rsidP="008F592B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>Si deseas ir al menú formulas, se muestra submenús con opciones desplegables</w:t>
      </w:r>
    </w:p>
    <w:p w14:paraId="5830A70D" w14:textId="5265B713" w:rsidR="008F592B" w:rsidRDefault="008F592B" w:rsidP="008F592B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noProof/>
        </w:rPr>
        <w:drawing>
          <wp:inline distT="0" distB="0" distL="0" distR="0" wp14:anchorId="232D28A6" wp14:editId="26870C99">
            <wp:extent cx="4413306" cy="3648075"/>
            <wp:effectExtent l="0" t="0" r="6350" b="0"/>
            <wp:docPr id="1529602960" name="Picture 1" descr="A picture containing text, screenshot, circle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02960" name="Picture 1" descr="A picture containing text, screenshot, circle, softwar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3229" cy="365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EA19" w14:textId="38E772AE" w:rsidR="003309E2" w:rsidRDefault="003309E2" w:rsidP="003309E2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lastRenderedPageBreak/>
        <w:t>Si deseas escoger opción f), se muestra los siguiente:</w:t>
      </w:r>
    </w:p>
    <w:p w14:paraId="4C2FAA48" w14:textId="6964F41A" w:rsidR="003309E2" w:rsidRDefault="003309E2" w:rsidP="003309E2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noProof/>
        </w:rPr>
        <w:drawing>
          <wp:inline distT="0" distB="0" distL="0" distR="0" wp14:anchorId="60F58AFF" wp14:editId="2305D96A">
            <wp:extent cx="5575478" cy="3409950"/>
            <wp:effectExtent l="0" t="0" r="6350" b="0"/>
            <wp:docPr id="2180003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0032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8297" cy="342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ECBE" w14:textId="77777777" w:rsidR="00214593" w:rsidRDefault="00214593" w:rsidP="007505E8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</w:p>
    <w:p w14:paraId="3ED79319" w14:textId="77777777" w:rsidR="00214593" w:rsidRDefault="00214593" w:rsidP="007505E8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</w:p>
    <w:p w14:paraId="1881353B" w14:textId="0CF219E1" w:rsidR="007505E8" w:rsidRDefault="007505E8" w:rsidP="007505E8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 xml:space="preserve">Permite al usuario dar </w:t>
      </w:r>
      <w:proofErr w:type="spellStart"/>
      <w:proofErr w:type="gramStart"/>
      <w:r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>click</w:t>
      </w:r>
      <w:proofErr w:type="spellEnd"/>
      <w:proofErr w:type="gramEnd"/>
      <w:r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 xml:space="preserve"> en la imagen. Al momento de dar clic, se muestra lo siguiente:</w:t>
      </w:r>
    </w:p>
    <w:p w14:paraId="75177070" w14:textId="7D2D6992" w:rsidR="007505E8" w:rsidRDefault="007505E8" w:rsidP="003309E2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noProof/>
        </w:rPr>
        <w:drawing>
          <wp:inline distT="0" distB="0" distL="0" distR="0" wp14:anchorId="5238021F" wp14:editId="4E6052B1">
            <wp:extent cx="5854590" cy="3657600"/>
            <wp:effectExtent l="0" t="0" r="0" b="0"/>
            <wp:docPr id="11346573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5735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2012" cy="36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FD74" w14:textId="77777777" w:rsidR="00214593" w:rsidRDefault="00214593" w:rsidP="003309E2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</w:p>
    <w:p w14:paraId="0357B4D2" w14:textId="77777777" w:rsidR="00214593" w:rsidRDefault="00214593" w:rsidP="003309E2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</w:p>
    <w:p w14:paraId="35FEB0DD" w14:textId="77777777" w:rsidR="00214593" w:rsidRDefault="00214593" w:rsidP="003309E2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</w:p>
    <w:p w14:paraId="0B9F383D" w14:textId="77777777" w:rsidR="00214593" w:rsidRDefault="00214593" w:rsidP="003309E2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</w:p>
    <w:p w14:paraId="252568B5" w14:textId="77777777" w:rsidR="00214593" w:rsidRDefault="00214593" w:rsidP="003309E2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</w:p>
    <w:p w14:paraId="441CA00D" w14:textId="3584CB45" w:rsidR="00214593" w:rsidRDefault="00214593" w:rsidP="00214593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lastRenderedPageBreak/>
        <w:t xml:space="preserve">Se le muestra al usuario una ventana donde </w:t>
      </w:r>
      <w:r w:rsidR="0034205D"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>puede navegar el directorio y guardar como captura de pantalla.</w:t>
      </w:r>
    </w:p>
    <w:p w14:paraId="43685B8C" w14:textId="766BD5BF" w:rsidR="00214593" w:rsidRDefault="00214593" w:rsidP="003309E2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noProof/>
        </w:rPr>
        <w:drawing>
          <wp:inline distT="0" distB="0" distL="0" distR="0" wp14:anchorId="21F3FE1E" wp14:editId="269255FE">
            <wp:extent cx="4800600" cy="2867963"/>
            <wp:effectExtent l="0" t="0" r="0" b="8890"/>
            <wp:docPr id="15547141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1413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5125" cy="287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0F82" w14:textId="77777777" w:rsidR="00214593" w:rsidRDefault="00214593" w:rsidP="003309E2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</w:p>
    <w:p w14:paraId="59912769" w14:textId="6C6AAFA5" w:rsidR="003309E2" w:rsidRDefault="00B4248B" w:rsidP="003309E2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noProof/>
        </w:rPr>
        <w:drawing>
          <wp:inline distT="0" distB="0" distL="0" distR="0" wp14:anchorId="53E14F04" wp14:editId="67531EA5">
            <wp:extent cx="4133850" cy="2490604"/>
            <wp:effectExtent l="0" t="0" r="0" b="5080"/>
            <wp:docPr id="17975632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63294" name="Picture 1" descr="A screenshot of a computer program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5049" cy="249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F434" w14:textId="77777777" w:rsidR="00D637CD" w:rsidRDefault="00D637CD" w:rsidP="003309E2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</w:p>
    <w:p w14:paraId="0EC5CE06" w14:textId="21875915" w:rsidR="00D637CD" w:rsidRDefault="00D637CD" w:rsidP="003309E2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>Esto significa que fue un éxito en guardar como imagen la captura de pantalla.</w:t>
      </w:r>
    </w:p>
    <w:p w14:paraId="7AE60F01" w14:textId="33EC3CD7" w:rsidR="00D637CD" w:rsidRDefault="00D637CD" w:rsidP="003309E2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noProof/>
        </w:rPr>
        <w:drawing>
          <wp:inline distT="0" distB="0" distL="0" distR="0" wp14:anchorId="08E6E2AB" wp14:editId="588117BF">
            <wp:extent cx="4038600" cy="2337769"/>
            <wp:effectExtent l="0" t="0" r="0" b="5715"/>
            <wp:docPr id="49318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892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660" cy="23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4742" w14:textId="319F0A5D" w:rsidR="00034674" w:rsidRDefault="00E45F61" w:rsidP="00D637CD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lastRenderedPageBreak/>
        <w:t>Menú Ejercicios</w:t>
      </w:r>
    </w:p>
    <w:p w14:paraId="1A5A0DE2" w14:textId="2897E2F3" w:rsidR="00A36973" w:rsidRDefault="00236565" w:rsidP="00C5317B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 xml:space="preserve">Por </w:t>
      </w:r>
      <w:r w:rsidR="004B299A"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>ejemplo,</w:t>
      </w:r>
      <w:r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 xml:space="preserve"> si seleccionas la primera opción del tema e), te muestra una ventana solicitando datos para calcular el diámetro primitivo, con botón generar y graficar. Cuando se gener</w:t>
      </w:r>
      <w:r w:rsidR="004B299A"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  <w:t>e los datos, se muestra los resultados. Esto indica que no hay ningún error en cuanto recibir y mostrar datos.</w:t>
      </w:r>
    </w:p>
    <w:p w14:paraId="14F35CC3" w14:textId="378BA257" w:rsidR="00493919" w:rsidRDefault="00493919" w:rsidP="00493919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noProof/>
        </w:rPr>
        <w:drawing>
          <wp:inline distT="0" distB="0" distL="0" distR="0" wp14:anchorId="02DFC76A" wp14:editId="1F964D73">
            <wp:extent cx="4429125" cy="2582209"/>
            <wp:effectExtent l="0" t="0" r="0" b="8890"/>
            <wp:docPr id="724013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339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3523" cy="258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ED21" w14:textId="77777777" w:rsidR="00493919" w:rsidRDefault="00493919" w:rsidP="00493919">
      <w:pPr>
        <w:pStyle w:val="Autor"/>
        <w:spacing w:line="276" w:lineRule="auto"/>
        <w:jc w:val="center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</w:p>
    <w:p w14:paraId="798ABB6C" w14:textId="743EA3B1" w:rsidR="00034674" w:rsidRDefault="00034674" w:rsidP="004B299A">
      <w:pPr>
        <w:pStyle w:val="Autor"/>
        <w:spacing w:line="276" w:lineRule="auto"/>
        <w:jc w:val="left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</w:rPr>
      </w:pPr>
      <w:r>
        <w:rPr>
          <w:noProof/>
        </w:rPr>
        <w:drawing>
          <wp:inline distT="0" distB="0" distL="0" distR="0" wp14:anchorId="5CFA5ABD" wp14:editId="21EA95CA">
            <wp:extent cx="2600444" cy="4972050"/>
            <wp:effectExtent l="0" t="0" r="9525" b="0"/>
            <wp:docPr id="790094049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94049" name="Picture 1" descr="A screenshot of a computer&#10;&#10;Description automatically generated with low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4790" cy="49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565" w:rsidRPr="00236565">
        <w:rPr>
          <w:noProof/>
        </w:rPr>
        <w:t xml:space="preserve"> </w:t>
      </w:r>
      <w:r w:rsidR="00236565" w:rsidRPr="00236565">
        <w:drawing>
          <wp:inline distT="0" distB="0" distL="0" distR="0" wp14:anchorId="75D949FD" wp14:editId="69488960">
            <wp:extent cx="2781300" cy="2299540"/>
            <wp:effectExtent l="0" t="0" r="0" b="5715"/>
            <wp:docPr id="2082342486" name="Picture 1" descr="A picture containing sketch, diagram, drawing, technical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42486" name="Picture 1" descr="A picture containing sketch, diagram, drawing, technical drawing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4278" cy="23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4398" w14:textId="4C43B78D" w:rsidR="002833BA" w:rsidRDefault="003858DE" w:rsidP="00C5317B">
      <w:pPr>
        <w:pStyle w:val="Autor"/>
        <w:spacing w:line="276" w:lineRule="auto"/>
        <w:rPr>
          <w:noProof/>
        </w:rPr>
      </w:pPr>
      <w:r w:rsidRPr="003858DE">
        <w:lastRenderedPageBreak/>
        <w:drawing>
          <wp:inline distT="0" distB="0" distL="0" distR="0" wp14:anchorId="581381F0" wp14:editId="173E180E">
            <wp:extent cx="2667000" cy="2480094"/>
            <wp:effectExtent l="0" t="0" r="0" b="0"/>
            <wp:docPr id="3706523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5238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2507" cy="24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794" w:rsidRPr="00286794">
        <w:rPr>
          <w:noProof/>
        </w:rPr>
        <w:t xml:space="preserve"> </w:t>
      </w:r>
      <w:r w:rsidR="00286794">
        <w:rPr>
          <w:noProof/>
        </w:rPr>
        <w:drawing>
          <wp:inline distT="0" distB="0" distL="0" distR="0" wp14:anchorId="5A9E9E3A" wp14:editId="362C3DE0">
            <wp:extent cx="2781143" cy="2145030"/>
            <wp:effectExtent l="0" t="0" r="635" b="7620"/>
            <wp:docPr id="1128996580" name="Picture 1" descr="A picture containing sketch, diagram, text, technical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96580" name="Picture 1" descr="A picture containing sketch, diagram, text, technical drawing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2538" cy="216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AEF9" w14:textId="77777777" w:rsidR="00493919" w:rsidRPr="0095769C" w:rsidRDefault="00493919" w:rsidP="00C5317B">
      <w:pPr>
        <w:pStyle w:val="Autor"/>
        <w:spacing w:line="276" w:lineRule="auto"/>
        <w:rPr>
          <w:rFonts w:ascii="Arial" w:hAnsi="Arial" w:cs="Arial"/>
          <w:b w:val="0"/>
          <w:bCs/>
          <w:noProof/>
          <w:sz w:val="22"/>
          <w:szCs w:val="18"/>
        </w:rPr>
      </w:pPr>
    </w:p>
    <w:p w14:paraId="092216F9" w14:textId="77777777" w:rsidR="0095769C" w:rsidRDefault="0095769C" w:rsidP="00C5317B">
      <w:pPr>
        <w:pStyle w:val="Autor"/>
        <w:spacing w:line="276" w:lineRule="auto"/>
        <w:rPr>
          <w:rFonts w:ascii="Arial" w:hAnsi="Arial" w:cs="Arial"/>
          <w:b w:val="0"/>
          <w:bCs/>
          <w:noProof/>
          <w:color w:val="auto"/>
          <w:sz w:val="22"/>
          <w:szCs w:val="18"/>
        </w:rPr>
      </w:pPr>
    </w:p>
    <w:p w14:paraId="7A70A86B" w14:textId="443D924B" w:rsidR="00493919" w:rsidRPr="0095769C" w:rsidRDefault="00493919" w:rsidP="00C5317B">
      <w:pPr>
        <w:pStyle w:val="Autor"/>
        <w:spacing w:line="276" w:lineRule="auto"/>
        <w:rPr>
          <w:rFonts w:ascii="Arial" w:hAnsi="Arial" w:cs="Arial"/>
          <w:b w:val="0"/>
          <w:bCs/>
          <w:noProof/>
          <w:color w:val="auto"/>
          <w:sz w:val="22"/>
          <w:szCs w:val="18"/>
        </w:rPr>
      </w:pPr>
      <w:r w:rsidRPr="0095769C">
        <w:rPr>
          <w:rFonts w:ascii="Arial" w:hAnsi="Arial" w:cs="Arial"/>
          <w:b w:val="0"/>
          <w:bCs/>
          <w:noProof/>
          <w:color w:val="auto"/>
          <w:sz w:val="22"/>
          <w:szCs w:val="18"/>
        </w:rPr>
        <w:t xml:space="preserve">Con esto se puede concluir que fue </w:t>
      </w:r>
      <w:r w:rsidR="00872F1C" w:rsidRPr="0095769C">
        <w:rPr>
          <w:rFonts w:ascii="Arial" w:hAnsi="Arial" w:cs="Arial"/>
          <w:b w:val="0"/>
          <w:bCs/>
          <w:noProof/>
          <w:color w:val="auto"/>
          <w:sz w:val="22"/>
          <w:szCs w:val="18"/>
        </w:rPr>
        <w:t>un éxito mostrar imagen como boton, ingresar a la imagen, navegar al directorio, guardar la imagen como captura de pantalla y mostrar la imagen guardada.</w:t>
      </w:r>
      <w:r w:rsidR="00BA37F7" w:rsidRPr="0095769C">
        <w:rPr>
          <w:rFonts w:ascii="Arial" w:hAnsi="Arial" w:cs="Arial"/>
          <w:b w:val="0"/>
          <w:bCs/>
          <w:noProof/>
          <w:color w:val="auto"/>
          <w:sz w:val="22"/>
          <w:szCs w:val="18"/>
        </w:rPr>
        <w:t xml:space="preserve"> </w:t>
      </w:r>
    </w:p>
    <w:p w14:paraId="0706713E" w14:textId="77777777" w:rsidR="00BA37F7" w:rsidRPr="0095769C" w:rsidRDefault="00BA37F7" w:rsidP="00C5317B">
      <w:pPr>
        <w:pStyle w:val="Autor"/>
        <w:spacing w:line="276" w:lineRule="auto"/>
        <w:rPr>
          <w:rFonts w:ascii="Arial" w:hAnsi="Arial" w:cs="Arial"/>
          <w:b w:val="0"/>
          <w:bCs/>
          <w:noProof/>
          <w:color w:val="auto"/>
          <w:sz w:val="22"/>
          <w:szCs w:val="18"/>
        </w:rPr>
      </w:pPr>
    </w:p>
    <w:p w14:paraId="48AA42A6" w14:textId="6A8AD80C" w:rsidR="00BA37F7" w:rsidRDefault="00BA37F7" w:rsidP="00C5317B">
      <w:pPr>
        <w:pStyle w:val="Autor"/>
        <w:spacing w:line="276" w:lineRule="auto"/>
        <w:rPr>
          <w:rFonts w:ascii="Arial" w:hAnsi="Arial" w:cs="Arial"/>
          <w:b w:val="0"/>
          <w:bCs/>
          <w:noProof/>
          <w:color w:val="auto"/>
          <w:sz w:val="22"/>
          <w:szCs w:val="18"/>
        </w:rPr>
      </w:pPr>
      <w:r w:rsidRPr="0095769C">
        <w:rPr>
          <w:rFonts w:ascii="Arial" w:hAnsi="Arial" w:cs="Arial"/>
          <w:b w:val="0"/>
          <w:bCs/>
          <w:noProof/>
          <w:color w:val="auto"/>
          <w:sz w:val="22"/>
          <w:szCs w:val="18"/>
        </w:rPr>
        <w:t xml:space="preserve">Tambien se concluye que </w:t>
      </w:r>
      <w:r w:rsidR="0095769C" w:rsidRPr="0095769C">
        <w:rPr>
          <w:rFonts w:ascii="Arial" w:hAnsi="Arial" w:cs="Arial"/>
          <w:b w:val="0"/>
          <w:bCs/>
          <w:noProof/>
          <w:color w:val="auto"/>
          <w:sz w:val="22"/>
          <w:szCs w:val="18"/>
        </w:rPr>
        <w:t>no hay errores al ingresar datos, generar para calcular, mostrar los resultados y generar grafica.</w:t>
      </w:r>
    </w:p>
    <w:p w14:paraId="133F2B19" w14:textId="77777777" w:rsidR="00C304C2" w:rsidRPr="009A18FB" w:rsidRDefault="00C304C2" w:rsidP="00C5317B">
      <w:pPr>
        <w:pStyle w:val="Autor"/>
        <w:spacing w:line="276" w:lineRule="auto"/>
        <w:rPr>
          <w:rFonts w:ascii="Arial" w:hAnsi="Arial" w:cs="Arial"/>
          <w:noProof/>
          <w:color w:val="auto"/>
          <w:sz w:val="22"/>
          <w:szCs w:val="18"/>
        </w:rPr>
      </w:pPr>
    </w:p>
    <w:p w14:paraId="377054D3" w14:textId="5BD9D1B0" w:rsidR="00C304C2" w:rsidRPr="009A18FB" w:rsidRDefault="00C304C2" w:rsidP="00C5317B">
      <w:pPr>
        <w:pStyle w:val="Autor"/>
        <w:spacing w:line="276" w:lineRule="auto"/>
        <w:rPr>
          <w:rFonts w:ascii="Arial" w:hAnsi="Arial" w:cs="Arial"/>
          <w:noProof/>
          <w:color w:val="auto"/>
          <w:sz w:val="22"/>
          <w:szCs w:val="18"/>
        </w:rPr>
      </w:pPr>
      <w:r w:rsidRPr="009A18FB">
        <w:rPr>
          <w:rFonts w:ascii="Arial" w:hAnsi="Arial" w:cs="Arial"/>
          <w:noProof/>
          <w:color w:val="auto"/>
          <w:sz w:val="22"/>
          <w:szCs w:val="18"/>
        </w:rPr>
        <w:t>En el siguiente, es la pagina de los ejercicios con enlace a Github</w:t>
      </w:r>
      <w:r w:rsidR="009A18FB" w:rsidRPr="009A18FB">
        <w:rPr>
          <w:rFonts w:ascii="Arial" w:hAnsi="Arial" w:cs="Arial"/>
          <w:noProof/>
          <w:color w:val="auto"/>
          <w:sz w:val="22"/>
          <w:szCs w:val="18"/>
        </w:rPr>
        <w:t xml:space="preserve">, temas, </w:t>
      </w:r>
      <w:r w:rsidRPr="009A18FB">
        <w:rPr>
          <w:rFonts w:ascii="Arial" w:hAnsi="Arial" w:cs="Arial"/>
          <w:noProof/>
          <w:color w:val="auto"/>
          <w:sz w:val="22"/>
          <w:szCs w:val="18"/>
        </w:rPr>
        <w:t>ejercicios</w:t>
      </w:r>
      <w:r w:rsidR="009A18FB" w:rsidRPr="009A18FB">
        <w:rPr>
          <w:rFonts w:ascii="Arial" w:hAnsi="Arial" w:cs="Arial"/>
          <w:noProof/>
          <w:color w:val="auto"/>
          <w:sz w:val="22"/>
          <w:szCs w:val="18"/>
        </w:rPr>
        <w:t xml:space="preserve"> y despues al software de cada ejericicio.</w:t>
      </w:r>
    </w:p>
    <w:p w14:paraId="47AF37BD" w14:textId="77777777" w:rsidR="00C304C2" w:rsidRPr="009A18FB" w:rsidRDefault="00C304C2" w:rsidP="00C5317B">
      <w:pPr>
        <w:pStyle w:val="Autor"/>
        <w:spacing w:line="276" w:lineRule="auto"/>
        <w:rPr>
          <w:rFonts w:ascii="Arial" w:hAnsi="Arial" w:cs="Arial"/>
          <w:noProof/>
          <w:color w:val="9900FF"/>
          <w:sz w:val="22"/>
          <w:szCs w:val="18"/>
        </w:rPr>
      </w:pPr>
    </w:p>
    <w:p w14:paraId="4065E6B8" w14:textId="4CCEC78A" w:rsidR="009A18FB" w:rsidRPr="009A18FB" w:rsidRDefault="00C304C2" w:rsidP="009A18FB">
      <w:pPr>
        <w:pStyle w:val="Autor"/>
        <w:spacing w:line="276" w:lineRule="auto"/>
        <w:rPr>
          <w:rFonts w:ascii="Arial" w:eastAsiaTheme="majorEastAsia" w:hAnsi="Arial" w:cs="Arial"/>
          <w:color w:val="9900FF"/>
          <w:kern w:val="28"/>
          <w:sz w:val="22"/>
          <w:szCs w:val="22"/>
          <w:lang w:val="es-MX"/>
        </w:rPr>
      </w:pPr>
      <w:hyperlink r:id="rId20" w:history="1">
        <w:r w:rsidRPr="009A18FB">
          <w:rPr>
            <w:rStyle w:val="Hyperlink"/>
            <w:rFonts w:ascii="Arial" w:eastAsiaTheme="majorEastAsia" w:hAnsi="Arial" w:cs="Arial"/>
            <w:color w:val="9900FF"/>
            <w:kern w:val="28"/>
            <w:sz w:val="22"/>
            <w:szCs w:val="22"/>
          </w:rPr>
          <w:t>https://abrilsoldier19.github.io/menu_ejercicios.html</w:t>
        </w:r>
      </w:hyperlink>
      <w:r w:rsidRPr="009A18FB">
        <w:rPr>
          <w:rFonts w:ascii="Arial" w:eastAsiaTheme="majorEastAsia" w:hAnsi="Arial" w:cs="Arial"/>
          <w:color w:val="9900FF"/>
          <w:kern w:val="28"/>
          <w:sz w:val="22"/>
          <w:szCs w:val="22"/>
        </w:rPr>
        <w:t xml:space="preserve"> </w:t>
      </w:r>
    </w:p>
    <w:p w14:paraId="5634BF45" w14:textId="18F36352" w:rsidR="0019291C" w:rsidRPr="005667C9" w:rsidRDefault="0019291C" w:rsidP="00833D73">
      <w:pPr>
        <w:pStyle w:val="Autor"/>
        <w:spacing w:line="276" w:lineRule="auto"/>
        <w:rPr>
          <w:rFonts w:ascii="Arial" w:eastAsiaTheme="majorEastAsia" w:hAnsi="Arial" w:cs="Arial"/>
          <w:b w:val="0"/>
          <w:bCs/>
          <w:color w:val="auto"/>
          <w:kern w:val="28"/>
          <w:sz w:val="22"/>
          <w:szCs w:val="22"/>
          <w:lang w:val="es-MX"/>
        </w:rPr>
      </w:pPr>
    </w:p>
    <w:sectPr w:rsidR="0019291C" w:rsidRPr="005667C9" w:rsidSect="00020AA5">
      <w:headerReference w:type="even" r:id="rId21"/>
      <w:headerReference w:type="default" r:id="rId22"/>
      <w:headerReference w:type="first" r:id="rId23"/>
      <w:footerReference w:type="first" r:id="rId24"/>
      <w:pgSz w:w="11906" w:h="16838" w:code="9"/>
      <w:pgMar w:top="1440" w:right="1616" w:bottom="1440" w:left="1616" w:header="720" w:footer="720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CF5E4" w14:textId="77777777" w:rsidR="00E311A8" w:rsidRDefault="00E311A8">
      <w:pPr>
        <w:spacing w:after="0" w:line="240" w:lineRule="auto"/>
      </w:pPr>
      <w:r>
        <w:separator/>
      </w:r>
    </w:p>
  </w:endnote>
  <w:endnote w:type="continuationSeparator" w:id="0">
    <w:p w14:paraId="01065DCF" w14:textId="77777777" w:rsidR="00E311A8" w:rsidRDefault="00E31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98895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0A2852" w14:textId="77777777" w:rsidR="00687519" w:rsidRDefault="00687519">
        <w:pPr>
          <w:pStyle w:val="Footer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020AA5">
          <w:rPr>
            <w:noProof/>
            <w:lang w:bidi="es-ES"/>
          </w:rPr>
          <w:t>1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8F3A6" w14:textId="77777777" w:rsidR="00E311A8" w:rsidRDefault="00E311A8">
      <w:pPr>
        <w:spacing w:after="0" w:line="240" w:lineRule="auto"/>
      </w:pPr>
      <w:r>
        <w:separator/>
      </w:r>
    </w:p>
  </w:footnote>
  <w:footnote w:type="continuationSeparator" w:id="0">
    <w:p w14:paraId="2E500392" w14:textId="77777777" w:rsidR="00E311A8" w:rsidRDefault="00E31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AF163" w14:textId="2BD4C619" w:rsidR="00390E7E" w:rsidRDefault="00390E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C1092" w14:textId="1CC06B5A" w:rsidR="00390E7E" w:rsidRDefault="00390E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2AC49" w14:textId="1EDD5363" w:rsidR="00390E7E" w:rsidRDefault="00390E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610DF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7FA48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914A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3BA9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96DE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78CCC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4CCEE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59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142D7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70C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3E5DBD"/>
    <w:multiLevelType w:val="multilevel"/>
    <w:tmpl w:val="FF6A34CA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FB13553"/>
    <w:multiLevelType w:val="hybridMultilevel"/>
    <w:tmpl w:val="BAE22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652CB6"/>
    <w:multiLevelType w:val="hybridMultilevel"/>
    <w:tmpl w:val="ED70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AE6CBF"/>
    <w:multiLevelType w:val="hybridMultilevel"/>
    <w:tmpl w:val="2FE85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C14CE0"/>
    <w:multiLevelType w:val="hybridMultilevel"/>
    <w:tmpl w:val="08A85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628D4"/>
    <w:multiLevelType w:val="hybridMultilevel"/>
    <w:tmpl w:val="17F46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C6123"/>
    <w:multiLevelType w:val="hybridMultilevel"/>
    <w:tmpl w:val="9E70A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3C5AC5"/>
    <w:multiLevelType w:val="hybridMultilevel"/>
    <w:tmpl w:val="E6329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DF7DDB"/>
    <w:multiLevelType w:val="hybridMultilevel"/>
    <w:tmpl w:val="8B280A96"/>
    <w:lvl w:ilvl="0" w:tplc="FEF6AD4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171401"/>
    <w:multiLevelType w:val="hybridMultilevel"/>
    <w:tmpl w:val="D35C2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0C5241"/>
    <w:multiLevelType w:val="hybridMultilevel"/>
    <w:tmpl w:val="85DA6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520A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DBB6B6D"/>
    <w:multiLevelType w:val="hybridMultilevel"/>
    <w:tmpl w:val="F4540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262031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44BF0C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54416C3"/>
    <w:multiLevelType w:val="hybridMultilevel"/>
    <w:tmpl w:val="BC468424"/>
    <w:lvl w:ilvl="0" w:tplc="369ECF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75952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A835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E001AED"/>
    <w:multiLevelType w:val="hybridMultilevel"/>
    <w:tmpl w:val="3C005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753480"/>
    <w:multiLevelType w:val="hybridMultilevel"/>
    <w:tmpl w:val="B7F0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F3BC3"/>
    <w:multiLevelType w:val="hybridMultilevel"/>
    <w:tmpl w:val="FB6AD80A"/>
    <w:lvl w:ilvl="0" w:tplc="7EEE0B26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90D9F"/>
    <w:multiLevelType w:val="hybridMultilevel"/>
    <w:tmpl w:val="F5543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CF1FEC"/>
    <w:multiLevelType w:val="hybridMultilevel"/>
    <w:tmpl w:val="9E328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B37848"/>
    <w:multiLevelType w:val="hybridMultilevel"/>
    <w:tmpl w:val="474C9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3150A"/>
    <w:multiLevelType w:val="hybridMultilevel"/>
    <w:tmpl w:val="986AA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34274"/>
    <w:multiLevelType w:val="hybridMultilevel"/>
    <w:tmpl w:val="28DC00DE"/>
    <w:lvl w:ilvl="0" w:tplc="08B453DE">
      <w:start w:val="1"/>
      <w:numFmt w:val="bullet"/>
      <w:pStyle w:val="ListBullet"/>
      <w:lvlText w:val=""/>
      <w:lvlJc w:val="left"/>
      <w:pPr>
        <w:tabs>
          <w:tab w:val="num" w:pos="9007"/>
        </w:tabs>
        <w:ind w:left="9007" w:hanging="360"/>
      </w:pPr>
      <w:rPr>
        <w:rFonts w:ascii="Symbol" w:hAnsi="Symbol" w:hint="default"/>
        <w:color w:val="F7595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0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127" w:hanging="360"/>
      </w:pPr>
      <w:rPr>
        <w:rFonts w:ascii="Wingdings" w:hAnsi="Wingdings" w:hint="default"/>
      </w:rPr>
    </w:lvl>
  </w:abstractNum>
  <w:num w:numId="1" w16cid:durableId="463037062">
    <w:abstractNumId w:val="9"/>
  </w:num>
  <w:num w:numId="2" w16cid:durableId="962494019">
    <w:abstractNumId w:val="25"/>
  </w:num>
  <w:num w:numId="3" w16cid:durableId="659891519">
    <w:abstractNumId w:val="25"/>
  </w:num>
  <w:num w:numId="4" w16cid:durableId="1114449120">
    <w:abstractNumId w:val="25"/>
  </w:num>
  <w:num w:numId="5" w16cid:durableId="1872844135">
    <w:abstractNumId w:val="25"/>
  </w:num>
  <w:num w:numId="6" w16cid:durableId="532503469">
    <w:abstractNumId w:val="8"/>
  </w:num>
  <w:num w:numId="7" w16cid:durableId="2026863619">
    <w:abstractNumId w:val="34"/>
  </w:num>
  <w:num w:numId="8" w16cid:durableId="193083545">
    <w:abstractNumId w:val="7"/>
  </w:num>
  <w:num w:numId="9" w16cid:durableId="470099490">
    <w:abstractNumId w:val="6"/>
  </w:num>
  <w:num w:numId="10" w16cid:durableId="715859864">
    <w:abstractNumId w:val="5"/>
  </w:num>
  <w:num w:numId="11" w16cid:durableId="1330593267">
    <w:abstractNumId w:val="4"/>
  </w:num>
  <w:num w:numId="12" w16cid:durableId="1744832086">
    <w:abstractNumId w:val="3"/>
  </w:num>
  <w:num w:numId="13" w16cid:durableId="1926570559">
    <w:abstractNumId w:val="2"/>
  </w:num>
  <w:num w:numId="14" w16cid:durableId="970861916">
    <w:abstractNumId w:val="1"/>
  </w:num>
  <w:num w:numId="15" w16cid:durableId="1565414982">
    <w:abstractNumId w:val="0"/>
  </w:num>
  <w:num w:numId="16" w16cid:durableId="1941915029">
    <w:abstractNumId w:val="29"/>
  </w:num>
  <w:num w:numId="17" w16cid:durableId="551384096">
    <w:abstractNumId w:val="24"/>
  </w:num>
  <w:num w:numId="18" w16cid:durableId="1271736652">
    <w:abstractNumId w:val="21"/>
  </w:num>
  <w:num w:numId="19" w16cid:durableId="436098956">
    <w:abstractNumId w:val="26"/>
  </w:num>
  <w:num w:numId="20" w16cid:durableId="1132942457">
    <w:abstractNumId w:val="10"/>
  </w:num>
  <w:num w:numId="21" w16cid:durableId="222526225">
    <w:abstractNumId w:val="23"/>
  </w:num>
  <w:num w:numId="22" w16cid:durableId="258416613">
    <w:abstractNumId w:val="16"/>
  </w:num>
  <w:num w:numId="23" w16cid:durableId="497120015">
    <w:abstractNumId w:val="32"/>
  </w:num>
  <w:num w:numId="24" w16cid:durableId="930813933">
    <w:abstractNumId w:val="14"/>
  </w:num>
  <w:num w:numId="25" w16cid:durableId="1320042974">
    <w:abstractNumId w:val="13"/>
  </w:num>
  <w:num w:numId="26" w16cid:durableId="858785898">
    <w:abstractNumId w:val="33"/>
  </w:num>
  <w:num w:numId="27" w16cid:durableId="917860101">
    <w:abstractNumId w:val="11"/>
  </w:num>
  <w:num w:numId="28" w16cid:durableId="1386023343">
    <w:abstractNumId w:val="22"/>
  </w:num>
  <w:num w:numId="29" w16cid:durableId="772483385">
    <w:abstractNumId w:val="15"/>
  </w:num>
  <w:num w:numId="30" w16cid:durableId="88741342">
    <w:abstractNumId w:val="17"/>
  </w:num>
  <w:num w:numId="31" w16cid:durableId="1512332441">
    <w:abstractNumId w:val="12"/>
  </w:num>
  <w:num w:numId="32" w16cid:durableId="2134132439">
    <w:abstractNumId w:val="19"/>
  </w:num>
  <w:num w:numId="33" w16cid:durableId="1166441289">
    <w:abstractNumId w:val="18"/>
  </w:num>
  <w:num w:numId="34" w16cid:durableId="1008099753">
    <w:abstractNumId w:val="28"/>
  </w:num>
  <w:num w:numId="35" w16cid:durableId="837647713">
    <w:abstractNumId w:val="20"/>
  </w:num>
  <w:num w:numId="36" w16cid:durableId="1573462847">
    <w:abstractNumId w:val="27"/>
  </w:num>
  <w:num w:numId="37" w16cid:durableId="1487166655">
    <w:abstractNumId w:val="31"/>
  </w:num>
  <w:num w:numId="38" w16cid:durableId="159863619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EB"/>
    <w:rsid w:val="00005D6D"/>
    <w:rsid w:val="00014A40"/>
    <w:rsid w:val="00020AA5"/>
    <w:rsid w:val="00034674"/>
    <w:rsid w:val="00034EE4"/>
    <w:rsid w:val="00043D6F"/>
    <w:rsid w:val="00072096"/>
    <w:rsid w:val="000818CA"/>
    <w:rsid w:val="00082491"/>
    <w:rsid w:val="00092B63"/>
    <w:rsid w:val="00095B02"/>
    <w:rsid w:val="000A2BF9"/>
    <w:rsid w:val="000E493E"/>
    <w:rsid w:val="000E6302"/>
    <w:rsid w:val="0010028A"/>
    <w:rsid w:val="00103A0B"/>
    <w:rsid w:val="00105707"/>
    <w:rsid w:val="001136D9"/>
    <w:rsid w:val="00126B6F"/>
    <w:rsid w:val="001542AF"/>
    <w:rsid w:val="001569C5"/>
    <w:rsid w:val="00177D06"/>
    <w:rsid w:val="0018359E"/>
    <w:rsid w:val="0019291C"/>
    <w:rsid w:val="00197B84"/>
    <w:rsid w:val="001B226A"/>
    <w:rsid w:val="001C16A1"/>
    <w:rsid w:val="001C6A16"/>
    <w:rsid w:val="00205448"/>
    <w:rsid w:val="002102BD"/>
    <w:rsid w:val="00213FF6"/>
    <w:rsid w:val="00214593"/>
    <w:rsid w:val="00217ADB"/>
    <w:rsid w:val="00231C58"/>
    <w:rsid w:val="00236565"/>
    <w:rsid w:val="00236FA4"/>
    <w:rsid w:val="00244C7B"/>
    <w:rsid w:val="00270746"/>
    <w:rsid w:val="002745A0"/>
    <w:rsid w:val="00275EA7"/>
    <w:rsid w:val="0027651B"/>
    <w:rsid w:val="002833BA"/>
    <w:rsid w:val="002836CF"/>
    <w:rsid w:val="00286794"/>
    <w:rsid w:val="002917CA"/>
    <w:rsid w:val="002A6EF2"/>
    <w:rsid w:val="002B241A"/>
    <w:rsid w:val="002B4051"/>
    <w:rsid w:val="002C0F9F"/>
    <w:rsid w:val="002C77C1"/>
    <w:rsid w:val="002D6CDE"/>
    <w:rsid w:val="002D7156"/>
    <w:rsid w:val="00306F60"/>
    <w:rsid w:val="0032393A"/>
    <w:rsid w:val="00327A2C"/>
    <w:rsid w:val="003309E2"/>
    <w:rsid w:val="0034205D"/>
    <w:rsid w:val="003459BB"/>
    <w:rsid w:val="00354355"/>
    <w:rsid w:val="00367E9B"/>
    <w:rsid w:val="00377A99"/>
    <w:rsid w:val="003858DE"/>
    <w:rsid w:val="00390E7E"/>
    <w:rsid w:val="00397E33"/>
    <w:rsid w:val="003D4675"/>
    <w:rsid w:val="003F4A75"/>
    <w:rsid w:val="00413906"/>
    <w:rsid w:val="00414F89"/>
    <w:rsid w:val="00442170"/>
    <w:rsid w:val="00452CBA"/>
    <w:rsid w:val="00452E9B"/>
    <w:rsid w:val="00453AAE"/>
    <w:rsid w:val="004543E0"/>
    <w:rsid w:val="004567A4"/>
    <w:rsid w:val="00467E02"/>
    <w:rsid w:val="00493919"/>
    <w:rsid w:val="004A19B7"/>
    <w:rsid w:val="004A4138"/>
    <w:rsid w:val="004A4E0A"/>
    <w:rsid w:val="004B299A"/>
    <w:rsid w:val="004B5F9A"/>
    <w:rsid w:val="004D4E1A"/>
    <w:rsid w:val="00537770"/>
    <w:rsid w:val="00544488"/>
    <w:rsid w:val="00554052"/>
    <w:rsid w:val="005667C9"/>
    <w:rsid w:val="00585B83"/>
    <w:rsid w:val="00590177"/>
    <w:rsid w:val="005945EB"/>
    <w:rsid w:val="005955F7"/>
    <w:rsid w:val="005B2948"/>
    <w:rsid w:val="005D6905"/>
    <w:rsid w:val="00624797"/>
    <w:rsid w:val="006318CD"/>
    <w:rsid w:val="006451FD"/>
    <w:rsid w:val="00645FBF"/>
    <w:rsid w:val="00653D9D"/>
    <w:rsid w:val="0066368E"/>
    <w:rsid w:val="0068479D"/>
    <w:rsid w:val="00687519"/>
    <w:rsid w:val="0069381C"/>
    <w:rsid w:val="006A2C55"/>
    <w:rsid w:val="006A5829"/>
    <w:rsid w:val="006A6CD5"/>
    <w:rsid w:val="006E3EEC"/>
    <w:rsid w:val="006F2B34"/>
    <w:rsid w:val="006F64C8"/>
    <w:rsid w:val="006F7569"/>
    <w:rsid w:val="00701979"/>
    <w:rsid w:val="007030A9"/>
    <w:rsid w:val="00703EA6"/>
    <w:rsid w:val="0071144E"/>
    <w:rsid w:val="0072709E"/>
    <w:rsid w:val="007505E8"/>
    <w:rsid w:val="007508A6"/>
    <w:rsid w:val="00770049"/>
    <w:rsid w:val="0077304B"/>
    <w:rsid w:val="007839B2"/>
    <w:rsid w:val="007A40A0"/>
    <w:rsid w:val="007C4C01"/>
    <w:rsid w:val="007E7D33"/>
    <w:rsid w:val="00804B68"/>
    <w:rsid w:val="00814AEF"/>
    <w:rsid w:val="00814DE2"/>
    <w:rsid w:val="00816169"/>
    <w:rsid w:val="00823BF6"/>
    <w:rsid w:val="00833D73"/>
    <w:rsid w:val="00834F4E"/>
    <w:rsid w:val="0084140F"/>
    <w:rsid w:val="008461DF"/>
    <w:rsid w:val="00857A17"/>
    <w:rsid w:val="00867E7F"/>
    <w:rsid w:val="008702DD"/>
    <w:rsid w:val="00872F1C"/>
    <w:rsid w:val="0088027D"/>
    <w:rsid w:val="008A7F84"/>
    <w:rsid w:val="008D6F70"/>
    <w:rsid w:val="008E58F9"/>
    <w:rsid w:val="008E6908"/>
    <w:rsid w:val="008F3DDA"/>
    <w:rsid w:val="008F592B"/>
    <w:rsid w:val="00904645"/>
    <w:rsid w:val="009046F0"/>
    <w:rsid w:val="00925C09"/>
    <w:rsid w:val="009278B6"/>
    <w:rsid w:val="00934913"/>
    <w:rsid w:val="009405C8"/>
    <w:rsid w:val="0095769C"/>
    <w:rsid w:val="009633D9"/>
    <w:rsid w:val="00975BF0"/>
    <w:rsid w:val="00987754"/>
    <w:rsid w:val="00993AE2"/>
    <w:rsid w:val="009A18FB"/>
    <w:rsid w:val="009A1C67"/>
    <w:rsid w:val="009B0D35"/>
    <w:rsid w:val="009B3C96"/>
    <w:rsid w:val="009D5514"/>
    <w:rsid w:val="009E4548"/>
    <w:rsid w:val="009F72AF"/>
    <w:rsid w:val="00A00758"/>
    <w:rsid w:val="00A159F8"/>
    <w:rsid w:val="00A3065A"/>
    <w:rsid w:val="00A36973"/>
    <w:rsid w:val="00A4096B"/>
    <w:rsid w:val="00A53946"/>
    <w:rsid w:val="00A67C23"/>
    <w:rsid w:val="00A77817"/>
    <w:rsid w:val="00A95A8F"/>
    <w:rsid w:val="00AB0332"/>
    <w:rsid w:val="00AB1A2E"/>
    <w:rsid w:val="00AB1B5E"/>
    <w:rsid w:val="00AB566D"/>
    <w:rsid w:val="00AC538D"/>
    <w:rsid w:val="00B05E2B"/>
    <w:rsid w:val="00B4248B"/>
    <w:rsid w:val="00B52456"/>
    <w:rsid w:val="00B52C6B"/>
    <w:rsid w:val="00B83CF9"/>
    <w:rsid w:val="00B91A97"/>
    <w:rsid w:val="00B9209F"/>
    <w:rsid w:val="00BA37F7"/>
    <w:rsid w:val="00BB2D84"/>
    <w:rsid w:val="00BC3822"/>
    <w:rsid w:val="00BC7A21"/>
    <w:rsid w:val="00BF0A4E"/>
    <w:rsid w:val="00C007DE"/>
    <w:rsid w:val="00C04709"/>
    <w:rsid w:val="00C13125"/>
    <w:rsid w:val="00C304C2"/>
    <w:rsid w:val="00C36963"/>
    <w:rsid w:val="00C40CB1"/>
    <w:rsid w:val="00C42C98"/>
    <w:rsid w:val="00C5317B"/>
    <w:rsid w:val="00C5530D"/>
    <w:rsid w:val="00C745E2"/>
    <w:rsid w:val="00C87586"/>
    <w:rsid w:val="00C978FE"/>
    <w:rsid w:val="00CA7E4A"/>
    <w:rsid w:val="00CD41D5"/>
    <w:rsid w:val="00CE3FFF"/>
    <w:rsid w:val="00CE421B"/>
    <w:rsid w:val="00CF6137"/>
    <w:rsid w:val="00D04F5B"/>
    <w:rsid w:val="00D11EFC"/>
    <w:rsid w:val="00D11FE4"/>
    <w:rsid w:val="00D32C20"/>
    <w:rsid w:val="00D45B1E"/>
    <w:rsid w:val="00D637CD"/>
    <w:rsid w:val="00D64E1C"/>
    <w:rsid w:val="00D840FA"/>
    <w:rsid w:val="00DA499A"/>
    <w:rsid w:val="00DB3E96"/>
    <w:rsid w:val="00DC181B"/>
    <w:rsid w:val="00DC1B47"/>
    <w:rsid w:val="00DC3EC4"/>
    <w:rsid w:val="00DC5DAF"/>
    <w:rsid w:val="00DD5F5A"/>
    <w:rsid w:val="00DE1359"/>
    <w:rsid w:val="00E056B3"/>
    <w:rsid w:val="00E102E3"/>
    <w:rsid w:val="00E24CEF"/>
    <w:rsid w:val="00E24D0A"/>
    <w:rsid w:val="00E2753B"/>
    <w:rsid w:val="00E311A8"/>
    <w:rsid w:val="00E45F61"/>
    <w:rsid w:val="00E50C42"/>
    <w:rsid w:val="00E512B3"/>
    <w:rsid w:val="00E624D3"/>
    <w:rsid w:val="00E719AD"/>
    <w:rsid w:val="00E73595"/>
    <w:rsid w:val="00E73F64"/>
    <w:rsid w:val="00EA4229"/>
    <w:rsid w:val="00EB033C"/>
    <w:rsid w:val="00ED2BFC"/>
    <w:rsid w:val="00EE2A2E"/>
    <w:rsid w:val="00EF017A"/>
    <w:rsid w:val="00F11020"/>
    <w:rsid w:val="00F37FD6"/>
    <w:rsid w:val="00F565CF"/>
    <w:rsid w:val="00F8107F"/>
    <w:rsid w:val="00F84A13"/>
    <w:rsid w:val="00F8672B"/>
    <w:rsid w:val="00F93936"/>
    <w:rsid w:val="00FB1549"/>
    <w:rsid w:val="00FB342E"/>
    <w:rsid w:val="00FC3D98"/>
    <w:rsid w:val="00FF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451EE"/>
  <w15:docId w15:val="{D10A9AD3-CFAB-4B83-9E21-BFB8D573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color w:val="2A2A2A" w:themeColor="text2"/>
        <w:sz w:val="24"/>
        <w:szCs w:val="24"/>
        <w:lang w:val="es-E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0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FB1549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4A13"/>
    <w:pPr>
      <w:keepNext/>
      <w:keepLines/>
      <w:spacing w:after="37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A13"/>
    <w:pPr>
      <w:keepNext/>
      <w:keepLines/>
      <w:spacing w:before="40" w:after="280" w:line="240" w:lineRule="auto"/>
      <w:contextualSpacing/>
      <w:outlineLvl w:val="1"/>
    </w:pPr>
    <w:rPr>
      <w:rFonts w:asciiTheme="majorHAnsi" w:hAnsiTheme="majorHAnsi" w:cstheme="majorBidi"/>
      <w:b/>
      <w: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A13"/>
    <w:pPr>
      <w:keepNext/>
      <w:keepLines/>
      <w:spacing w:before="317" w:after="317"/>
      <w:contextualSpacing/>
      <w:outlineLvl w:val="2"/>
    </w:pPr>
    <w:rPr>
      <w:rFonts w:asciiTheme="majorHAnsi" w:eastAsiaTheme="majorEastAsia" w:hAnsiTheme="majorHAnsi" w:cstheme="majorBidi"/>
      <w:b/>
      <w:color w:val="EB130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13"/>
    <w:pPr>
      <w:keepNext/>
      <w:keepLines/>
      <w:spacing w:before="317" w:after="317"/>
      <w:contextualSpacing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13"/>
    <w:pPr>
      <w:keepNext/>
      <w:keepLines/>
      <w:spacing w:before="317" w:after="317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13"/>
    <w:pPr>
      <w:keepNext/>
      <w:keepLines/>
      <w:spacing w:before="317" w:after="317"/>
      <w:contextualSpacing/>
      <w:outlineLvl w:val="5"/>
    </w:pPr>
    <w:rPr>
      <w:rFonts w:asciiTheme="majorHAnsi" w:eastAsiaTheme="majorEastAsia" w:hAnsiTheme="majorHAnsi" w:cstheme="majorBidi"/>
      <w:b/>
      <w:cap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13"/>
    <w:pPr>
      <w:keepNext/>
      <w:keepLines/>
      <w:spacing w:before="317" w:after="317"/>
      <w:contextualSpacing/>
      <w:outlineLvl w:val="6"/>
    </w:pPr>
    <w:rPr>
      <w:rFonts w:asciiTheme="majorHAnsi" w:eastAsiaTheme="majorEastAsia" w:hAnsiTheme="majorHAnsi" w:cstheme="majorBidi"/>
      <w:b/>
      <w:iCs/>
      <w:color w:val="EB130B" w:themeColor="accent1" w:themeShade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13"/>
    <w:pPr>
      <w:keepNext/>
      <w:keepLines/>
      <w:spacing w:before="317" w:after="317"/>
      <w:contextualSpacing/>
      <w:outlineLvl w:val="7"/>
    </w:pPr>
    <w:rPr>
      <w:rFonts w:asciiTheme="majorHAnsi" w:eastAsiaTheme="majorEastAsia" w:hAnsiTheme="majorHAnsi" w:cstheme="majorBidi"/>
      <w:b/>
      <w:i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13"/>
    <w:pPr>
      <w:keepNext/>
      <w:keepLines/>
      <w:spacing w:before="317" w:after="317"/>
      <w:contextualSpacing/>
      <w:outlineLvl w:val="8"/>
    </w:pPr>
    <w:rPr>
      <w:rFonts w:asciiTheme="majorHAnsi" w:eastAsiaTheme="majorEastAsia" w:hAnsiTheme="majorHAnsi" w:cstheme="majorBidi"/>
      <w:b/>
      <w:i/>
      <w:iCs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ListBullet">
    <w:name w:val="List Bullet"/>
    <w:basedOn w:val="Normal"/>
    <w:uiPriority w:val="12"/>
    <w:qFormat/>
    <w:pPr>
      <w:numPr>
        <w:numId w:val="7"/>
      </w:numPr>
      <w:spacing w:after="160"/>
    </w:pPr>
    <w:rPr>
      <w:i/>
      <w:szCs w:val="20"/>
    </w:rPr>
  </w:style>
  <w:style w:type="character" w:styleId="PlaceholderText">
    <w:name w:val="Placeholder Text"/>
    <w:basedOn w:val="DefaultParagraphFont"/>
    <w:uiPriority w:val="99"/>
    <w:semiHidden/>
    <w:rsid w:val="00414F89"/>
    <w:rPr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10"/>
    <w:qFormat/>
    <w:rsid w:val="00414F89"/>
    <w:pPr>
      <w:spacing w:before="320" w:after="320" w:line="264" w:lineRule="auto"/>
      <w:contextualSpacing/>
    </w:pPr>
    <w:rPr>
      <w:b/>
      <w:iCs/>
      <w:color w:val="EB130B" w:themeColor="accent1" w:themeShade="BF"/>
      <w:sz w:val="54"/>
    </w:rPr>
  </w:style>
  <w:style w:type="character" w:customStyle="1" w:styleId="QuoteChar">
    <w:name w:val="Quote Char"/>
    <w:basedOn w:val="DefaultParagraphFont"/>
    <w:link w:val="Quote"/>
    <w:uiPriority w:val="10"/>
    <w:rsid w:val="00414F89"/>
    <w:rPr>
      <w:b/>
      <w:iCs/>
      <w:color w:val="EB130B" w:themeColor="accent1" w:themeShade="BF"/>
      <w:sz w:val="5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14F89"/>
    <w:rPr>
      <w:rFonts w:asciiTheme="majorHAnsi" w:eastAsiaTheme="majorEastAsia" w:hAnsiTheme="majorHAnsi" w:cstheme="majorBidi"/>
      <w:b/>
      <w:color w:val="EB130B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color w:val="2A2A2A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aps/>
      <w:color w:val="2A2A2A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13"/>
    <w:rPr>
      <w:rFonts w:asciiTheme="majorHAnsi" w:eastAsiaTheme="majorEastAsia" w:hAnsiTheme="majorHAnsi" w:cstheme="majorBidi"/>
      <w:b/>
      <w:iCs/>
      <w:color w:val="EB130B" w:themeColor="accent1" w:themeShade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13"/>
    <w:rPr>
      <w:rFonts w:asciiTheme="majorHAnsi" w:eastAsiaTheme="majorEastAsia" w:hAnsiTheme="majorHAnsi" w:cstheme="majorBidi"/>
      <w:b/>
      <w:i/>
      <w:color w:val="2A2A2A" w:themeColor="text2"/>
      <w:sz w:val="22"/>
      <w:szCs w:val="21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414F89"/>
    <w:pPr>
      <w:spacing w:before="317" w:after="317" w:line="240" w:lineRule="auto"/>
      <w:ind w:left="720" w:hanging="245"/>
      <w:contextualSpacing/>
    </w:pPr>
    <w:rPr>
      <w:b/>
      <w:color w:val="EB130B" w:themeColor="accent1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13"/>
    <w:rPr>
      <w:rFonts w:asciiTheme="majorHAnsi" w:eastAsiaTheme="majorEastAsia" w:hAnsiTheme="majorHAnsi" w:cstheme="majorBidi"/>
      <w:b/>
      <w:i/>
      <w:iCs/>
      <w:sz w:val="22"/>
      <w:szCs w:val="21"/>
    </w:rPr>
  </w:style>
  <w:style w:type="character" w:styleId="Emphasis">
    <w:name w:val="Emphasis"/>
    <w:basedOn w:val="DefaultParagraphFont"/>
    <w:uiPriority w:val="8"/>
    <w:qFormat/>
    <w:rsid w:val="00414F89"/>
    <w:rPr>
      <w:b w:val="0"/>
      <w:i w:val="0"/>
      <w:iCs/>
      <w:color w:val="EB130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 w:line="264" w:lineRule="auto"/>
      <w:contextualSpacing/>
    </w:pPr>
    <w:rPr>
      <w:b/>
      <w:i/>
      <w:iCs/>
      <w:color w:val="F75952" w:themeColor="accent1"/>
      <w:sz w:val="5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F75952" w:themeColor="accent1"/>
      <w:sz w:val="54"/>
    </w:rPr>
  </w:style>
  <w:style w:type="paragraph" w:styleId="ListParagraph">
    <w:name w:val="List Paragraph"/>
    <w:basedOn w:val="Normal"/>
    <w:uiPriority w:val="34"/>
    <w:semiHidden/>
    <w:unhideWhenUsed/>
    <w:qFormat/>
    <w:pPr>
      <w:contextualSpacing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4A13"/>
    <w:pPr>
      <w:spacing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qFormat/>
    <w:pPr>
      <w:spacing w:after="1320"/>
      <w:outlineLvl w:val="9"/>
    </w:p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color w:val="F75952" w:themeColor="accent1"/>
      <w:sz w:val="38"/>
      <w:szCs w:val="38"/>
    </w:rPr>
  </w:style>
  <w:style w:type="character" w:customStyle="1" w:styleId="FooterChar">
    <w:name w:val="Footer Char"/>
    <w:basedOn w:val="DefaultParagraphFont"/>
    <w:link w:val="Footer"/>
    <w:uiPriority w:val="99"/>
    <w:rPr>
      <w:b/>
      <w:color w:val="F75952" w:themeColor="accent1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A13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A13"/>
    <w:rPr>
      <w:rFonts w:ascii="Segoe UI" w:hAnsi="Segoe UI" w:cs="Segoe UI"/>
      <w:sz w:val="22"/>
      <w:szCs w:val="18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87519"/>
    <w:rPr>
      <w:b/>
      <w:i/>
      <w:iCs/>
      <w:caps/>
      <w:smallCaps w:val="0"/>
      <w:color w:val="9D0D07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3E3E3E" w:themeColor="text2" w:themeTint="E6"/>
      <w:spacing w:val="0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3E3E3E" w:themeColor="text2" w:themeTint="E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F5F5F" w:themeColor="text2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F5F5F" w:themeColor="text2" w:themeTint="BF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/>
      <w:iCs/>
      <w:color w:val="3E3E3E" w:themeColor="text2" w:themeTint="E6"/>
      <w:spacing w:val="0"/>
    </w:rPr>
  </w:style>
  <w:style w:type="paragraph" w:styleId="Title">
    <w:name w:val="Title"/>
    <w:basedOn w:val="Normal"/>
    <w:next w:val="Subtitle"/>
    <w:link w:val="TitleChar"/>
    <w:uiPriority w:val="1"/>
    <w:qFormat/>
    <w:rsid w:val="00FB1549"/>
    <w:pPr>
      <w:spacing w:after="280" w:line="240" w:lineRule="auto"/>
      <w:contextualSpacing/>
    </w:pPr>
    <w:rPr>
      <w:rFonts w:ascii="Georgia" w:eastAsiaTheme="majorEastAsia" w:hAnsi="Georgia" w:cstheme="majorBidi"/>
      <w:b/>
      <w:caps/>
      <w:color w:val="C0000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B1549"/>
    <w:rPr>
      <w:rFonts w:ascii="Georgia" w:eastAsiaTheme="majorEastAsia" w:hAnsi="Georgia" w:cstheme="majorBidi"/>
      <w:b/>
      <w:caps/>
      <w:color w:val="C00000"/>
      <w:kern w:val="28"/>
      <w:sz w:val="40"/>
      <w:szCs w:val="56"/>
    </w:rPr>
  </w:style>
  <w:style w:type="paragraph" w:styleId="Subtitle">
    <w:name w:val="Subtitle"/>
    <w:basedOn w:val="Normal"/>
    <w:next w:val="Autor"/>
    <w:link w:val="SubtitleChar"/>
    <w:uiPriority w:val="2"/>
    <w:qFormat/>
    <w:rsid w:val="00FB1549"/>
    <w:pPr>
      <w:numPr>
        <w:ilvl w:val="1"/>
      </w:numPr>
      <w:spacing w:after="160"/>
    </w:pPr>
    <w:rPr>
      <w:rFonts w:ascii="Georgia" w:eastAsiaTheme="minorEastAsia" w:hAnsi="Georgia"/>
      <w:color w:val="C00000"/>
      <w:sz w:val="30"/>
      <w:szCs w:val="22"/>
    </w:rPr>
  </w:style>
  <w:style w:type="character" w:customStyle="1" w:styleId="SubtitleChar">
    <w:name w:val="Subtitle Char"/>
    <w:basedOn w:val="DefaultParagraphFont"/>
    <w:link w:val="Subtitle"/>
    <w:uiPriority w:val="2"/>
    <w:rsid w:val="00FB1549"/>
    <w:rPr>
      <w:rFonts w:ascii="Georgia" w:eastAsiaTheme="minorEastAsia" w:hAnsi="Georgia"/>
      <w:color w:val="C00000"/>
      <w:sz w:val="30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600" w:after="240"/>
    </w:pPr>
    <w:rPr>
      <w:rFonts w:asciiTheme="majorHAnsi" w:hAnsiTheme="majorHAnsi"/>
      <w:b/>
      <w:bCs/>
      <w:caps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120" w:after="0" w:line="240" w:lineRule="auto"/>
    </w:pPr>
    <w:rPr>
      <w:bCs/>
      <w:szCs w:val="20"/>
    </w:rPr>
  </w:style>
  <w:style w:type="table" w:customStyle="1" w:styleId="Tablageneral">
    <w:name w:val="Tabla genera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insideH w:val="single" w:sz="8" w:space="0" w:color="C9C9C9" w:themeColor="text2" w:themeTint="40"/>
      </w:tblBorders>
      <w:tblCellMar>
        <w:left w:w="0" w:type="dxa"/>
        <w:right w:w="504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Theme="majorHAnsi" w:hAnsiTheme="majorHAnsi"/>
        <w:b/>
        <w:i w:val="0"/>
        <w:caps/>
        <w:smallCaps w:val="0"/>
        <w:color w:val="2A2A2A" w:themeColor="text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tcMar>
          <w:top w:w="576" w:type="dxa"/>
          <w:left w:w="0" w:type="nil"/>
          <w:bottom w:w="360" w:type="dxa"/>
          <w:right w:w="0" w:type="nil"/>
        </w:tcMar>
      </w:tcPr>
    </w:tblStylePr>
    <w:tblStylePr w:type="firstCol">
      <w:pPr>
        <w:wordWrap/>
        <w:jc w:val="right"/>
      </w:pPr>
      <w:rPr>
        <w:b/>
        <w:i w:val="0"/>
        <w:color w:val="F75952" w:themeColor="accent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band2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nwCell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</w:tblStylePr>
  </w:style>
  <w:style w:type="paragraph" w:customStyle="1" w:styleId="Autor">
    <w:name w:val="Autor"/>
    <w:basedOn w:val="Normal"/>
    <w:uiPriority w:val="3"/>
    <w:qFormat/>
    <w:pPr>
      <w:spacing w:after="0"/>
    </w:pPr>
    <w:rPr>
      <w:b/>
      <w:sz w:val="3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3"/>
    <w:qFormat/>
    <w:pPr>
      <w:numPr>
        <w:numId w:val="16"/>
      </w:numPr>
    </w:pPr>
    <w:rPr>
      <w:i/>
    </w:rPr>
  </w:style>
  <w:style w:type="paragraph" w:styleId="BlockText">
    <w:name w:val="Block Text"/>
    <w:basedOn w:val="Normal"/>
    <w:uiPriority w:val="99"/>
    <w:semiHidden/>
    <w:unhideWhenUsed/>
    <w:rsid w:val="00414F89"/>
    <w:pPr>
      <w:pBdr>
        <w:top w:val="single" w:sz="2" w:space="10" w:color="EB130B" w:themeColor="accent1" w:themeShade="BF" w:shadow="1"/>
        <w:left w:val="single" w:sz="2" w:space="10" w:color="EB130B" w:themeColor="accent1" w:themeShade="BF" w:shadow="1"/>
        <w:bottom w:val="single" w:sz="2" w:space="10" w:color="EB130B" w:themeColor="accent1" w:themeShade="BF" w:shadow="1"/>
        <w:right w:val="single" w:sz="2" w:space="10" w:color="EB130B" w:themeColor="accent1" w:themeShade="BF" w:shadow="1"/>
      </w:pBdr>
      <w:ind w:left="1152" w:right="1152"/>
    </w:pPr>
    <w:rPr>
      <w:rFonts w:eastAsiaTheme="minorEastAsia"/>
      <w:i/>
      <w:iCs/>
      <w:color w:val="EB130B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687519"/>
    <w:rPr>
      <w:color w:val="296F71" w:themeColor="accent2" w:themeShade="80"/>
      <w:u w:val="single"/>
    </w:rPr>
  </w:style>
  <w:style w:type="character" w:styleId="Hyperlink">
    <w:name w:val="Hyperlink"/>
    <w:basedOn w:val="DefaultParagraphFont"/>
    <w:uiPriority w:val="99"/>
    <w:unhideWhenUsed/>
    <w:rsid w:val="00414F89"/>
    <w:rPr>
      <w:color w:val="934AA3" w:themeColor="accent5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84A13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84A13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84A13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84A13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84A1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4A13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4A13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A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A13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84A13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84A13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84A13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84A13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84A13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84A13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84A13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4A1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4A13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4A13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84A13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84A13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84A1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84A13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84A13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84A13"/>
    <w:rPr>
      <w:rFonts w:ascii="Consolas" w:hAnsi="Consolas"/>
      <w:sz w:val="22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275EA7"/>
    <w:rPr>
      <w:color w:val="605E5C"/>
      <w:shd w:val="clear" w:color="auto" w:fill="E1DFDD"/>
    </w:rPr>
  </w:style>
  <w:style w:type="paragraph" w:customStyle="1" w:styleId="citation">
    <w:name w:val="citation"/>
    <w:basedOn w:val="Normal"/>
    <w:rsid w:val="00231C5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val="en-US" w:eastAsia="en-US"/>
    </w:rPr>
  </w:style>
  <w:style w:type="character" w:customStyle="1" w:styleId="citation-content">
    <w:name w:val="citation-content"/>
    <w:basedOn w:val="DefaultParagraphFont"/>
    <w:rsid w:val="00231C58"/>
  </w:style>
  <w:style w:type="paragraph" w:customStyle="1" w:styleId="in-text-citation">
    <w:name w:val="in-text-citation"/>
    <w:basedOn w:val="Normal"/>
    <w:rsid w:val="00231C5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val="en-US" w:eastAsia="en-US"/>
    </w:rPr>
  </w:style>
  <w:style w:type="character" w:customStyle="1" w:styleId="copy-in-text-citation">
    <w:name w:val="copy-in-text-citation"/>
    <w:basedOn w:val="DefaultParagraphFont"/>
    <w:rsid w:val="00231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abrilsoldier19.github.io/menu_ejercicio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riel\AppData\Roaming\Microsoft\Plantillas\Documento%20con%20portada%20y%20TDC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2A2A2A"/>
      </a:dk2>
      <a:lt2>
        <a:srgbClr val="FBFBF8"/>
      </a:lt2>
      <a:accent1>
        <a:srgbClr val="F75952"/>
      </a:accent1>
      <a:accent2>
        <a:srgbClr val="6AC7C9"/>
      </a:accent2>
      <a:accent3>
        <a:srgbClr val="F98A37"/>
      </a:accent3>
      <a:accent4>
        <a:srgbClr val="75BB6E"/>
      </a:accent4>
      <a:accent5>
        <a:srgbClr val="B67AC3"/>
      </a:accent5>
      <a:accent6>
        <a:srgbClr val="F7C94D"/>
      </a:accent6>
      <a:hlink>
        <a:srgbClr val="B67AC3"/>
      </a:hlink>
      <a:folHlink>
        <a:srgbClr val="286F70"/>
      </a:folHlink>
    </a:clrScheme>
    <a:fontScheme name="Verdana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5A12C-D9A2-4C81-80D6-661C651BF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 con portada y TDC</Template>
  <TotalTime>1</TotalTime>
  <Pages>6</Pages>
  <Words>308</Words>
  <Characters>1756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uriel compean franco</dc:creator>
  <cp:lastModifiedBy>April Mejia</cp:lastModifiedBy>
  <cp:revision>2</cp:revision>
  <cp:lastPrinted>2023-05-29T19:52:00Z</cp:lastPrinted>
  <dcterms:created xsi:type="dcterms:W3CDTF">2023-06-10T05:11:00Z</dcterms:created>
  <dcterms:modified xsi:type="dcterms:W3CDTF">2023-06-10T05:11:00Z</dcterms:modified>
</cp:coreProperties>
</file>